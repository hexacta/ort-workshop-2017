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37270561"/>
        <w:docPartObj>
          <w:docPartGallery w:val="Cover Pages"/>
          <w:docPartUnique/>
        </w:docPartObj>
      </w:sdtPr>
      <w:sdtEndPr/>
      <w:sdtContent>
        <w:p w14:paraId="09A6A5C4" w14:textId="77777777" w:rsidR="000B44D4" w:rsidRPr="000D6271" w:rsidRDefault="000B44D4" w:rsidP="000B44D4">
          <w:pPr>
            <w:tabs>
              <w:tab w:val="left" w:pos="-284"/>
            </w:tabs>
          </w:pPr>
          <w:r w:rsidRPr="000D6271"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35200" behindDoc="0" locked="0" layoutInCell="1" allowOverlap="1" wp14:anchorId="09A6AA22" wp14:editId="58C644DE">
                    <wp:simplePos x="0" y="0"/>
                    <wp:positionH relativeFrom="column">
                      <wp:posOffset>-1</wp:posOffset>
                    </wp:positionH>
                    <wp:positionV relativeFrom="paragraph">
                      <wp:posOffset>4367284</wp:posOffset>
                    </wp:positionV>
                    <wp:extent cx="5977719" cy="1849017"/>
                    <wp:effectExtent l="0" t="0" r="4445" b="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977719" cy="1849017"/>
                              <a:chOff x="0" y="0"/>
                              <a:chExt cx="5975985" cy="1849017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0" y="0"/>
                                <a:ext cx="5975985" cy="1696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Isosceles Triangle 17"/>
                            <wps:cNvSpPr/>
                            <wps:spPr>
                              <a:xfrm rot="10800000">
                                <a:off x="180753" y="1669312"/>
                                <a:ext cx="269875" cy="179705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8D59A4C" id="Group 2" o:spid="_x0000_s1026" style="position:absolute;margin-left:0;margin-top:343.9pt;width:470.7pt;height:145.6pt;z-index:251635200;mso-width-relative:margin" coordsize="59759,18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">
                    <v:rect id="Rectangle 16" o:spid="_x0000_s1027" style="position:absolute;width:59759;height:16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hAsMMA&#10;AADbAAAADwAAAGRycy9kb3ducmV2LnhtbERPTWvCQBC9C/0PyxR6000raEndBBGEUkRoNIfehuw0&#10;G83Ohuw2Rn99t1DwNo/3Oat8tK0YqPeNYwXPswQEceV0w7WC42E7fQXhA7LG1jEpuJKHPHuYrDDV&#10;7sKfNBShFjGEfYoKTAhdKqWvDFn0M9cRR+7b9RZDhH0tdY+XGG5b+ZIkC2mx4dhgsKONoepc/FgF&#10;H6flvDDDerjN91QaV+6+thuv1NPjuH4DEWgMd/G/+13H+Qv4+yUe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hAsMMAAADbAAAADwAAAAAAAAAAAAAAAACYAgAAZHJzL2Rv&#10;d25yZXYueG1sUEsFBgAAAAAEAAQA9QAAAIgDAAAAAA==&#10;" fillcolor="#1ea89b [3204]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7" o:spid="_x0000_s1028" type="#_x0000_t5" style="position:absolute;left:1807;top:16693;width:2699;height:179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xlA78A&#10;AADbAAAADwAAAGRycy9kb3ducmV2LnhtbERPTYvCMBC9C/sfwizsTdMVUekaRVwVwZNV9jw0Y1Ns&#10;JiWJWv/9RhC8zeN9zmzR2UbcyIfasYLvQQaCuHS65krB6bjpT0GEiKyxcUwKHhRgMf/ozTDX7s4H&#10;uhWxEimEQ44KTIxtLmUoDVkMA9cSJ+7svMWYoK+k9nhP4baRwywbS4s1pwaDLa0MlZfiahX4P729&#10;mO1ejn4z/6imm1VTrgulvj675Q+ISF18i1/unU7zJ/D8JR0g5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rGUDvwAAANsAAAAPAAAAAAAAAAAAAAAAAJgCAABkcnMvZG93bnJl&#10;di54bWxQSwUGAAAAAAQABAD1AAAAhAMAAAAA&#10;" fillcolor="#1ea89b [3204]" stroked="f" strokeweight="1pt"/>
                  </v:group>
                </w:pict>
              </mc:Fallback>
            </mc:AlternateContent>
          </w:r>
          <w:r w:rsidRPr="000D6271">
            <w:rPr>
              <w:noProof/>
              <w:lang w:eastAsia="es-AR"/>
            </w:rPr>
            <w:drawing>
              <wp:inline distT="0" distB="0" distL="0" distR="0" wp14:anchorId="09A6AA24" wp14:editId="494CD243">
                <wp:extent cx="5973288" cy="4368195"/>
                <wp:effectExtent l="0" t="0" r="889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FF_1301.jpg"/>
                        <pic:cNvPicPr/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707" r="6497"/>
                        <a:stretch/>
                      </pic:blipFill>
                      <pic:spPr bwMode="auto">
                        <a:xfrm>
                          <a:off x="0" y="0"/>
                          <a:ext cx="5976313" cy="43704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9A6A5C5" w14:textId="77777777" w:rsidR="00C5334D" w:rsidRPr="000D6271" w:rsidRDefault="006A098A">
          <w:r w:rsidRPr="000D6271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36224" behindDoc="0" locked="0" layoutInCell="1" allowOverlap="1" wp14:anchorId="09A6AA26" wp14:editId="232B3779">
                    <wp:simplePos x="0" y="0"/>
                    <wp:positionH relativeFrom="column">
                      <wp:posOffset>152400</wp:posOffset>
                    </wp:positionH>
                    <wp:positionV relativeFrom="paragraph">
                      <wp:posOffset>89535</wp:posOffset>
                    </wp:positionV>
                    <wp:extent cx="5674360" cy="933450"/>
                    <wp:effectExtent l="0" t="0" r="0" b="0"/>
                    <wp:wrapNone/>
                    <wp:docPr id="24" name="Text Box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74360" cy="933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alias w:val="Title"/>
                                  <w:tag w:val=""/>
                                  <w:id w:val="-193443739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A6AAA1" w14:textId="37E32121" w:rsidR="00396DAA" w:rsidRPr="006A098A" w:rsidRDefault="00BC2A10" w:rsidP="006A098A">
                                    <w:pPr>
                                      <w:jc w:val="left"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 w:rsidRPr="00BC2A1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Instalación del ambiente para el Workshop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A6AA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" o:spid="_x0000_s1026" type="#_x0000_t202" style="position:absolute;left:0;text-align:left;margin-left:12pt;margin-top:7.05pt;width:446.8pt;height:73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FFFFFF" w:themeColor="background1"/>
                              <w:sz w:val="48"/>
                              <w:szCs w:val="48"/>
                            </w:rPr>
                            <w:alias w:val="Title"/>
                            <w:tag w:val=""/>
                            <w:id w:val="-193443739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A6AAA1" w14:textId="37E32121" w:rsidR="00396DAA" w:rsidRPr="006A098A" w:rsidRDefault="00BC2A10" w:rsidP="006A098A">
                              <w:pPr>
                                <w:jc w:val="left"/>
                                <w:rPr>
                                  <w:rFonts w:asciiTheme="majorHAnsi" w:hAnsiTheme="majorHAnsi"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 w:rsidRPr="00BC2A10">
                                <w:rPr>
                                  <w:rFonts w:asciiTheme="majorHAnsi" w:hAnsiTheme="majorHAnsi"/>
                                  <w:color w:val="FFFFFF" w:themeColor="background1"/>
                                  <w:sz w:val="48"/>
                                  <w:szCs w:val="48"/>
                                </w:rPr>
                                <w:t>Instalación del ambiente para el Workshop Web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</w:p>
        <w:p w14:paraId="09A6A5C6" w14:textId="77777777" w:rsidR="00C5334D" w:rsidRPr="000D6271" w:rsidRDefault="00CD45FA"/>
      </w:sdtContent>
    </w:sdt>
    <w:p w14:paraId="09A6A5C7" w14:textId="5C2F45A6" w:rsidR="000D4007" w:rsidRPr="000D6271" w:rsidRDefault="006A098A" w:rsidP="000D4007">
      <w:pPr>
        <w:spacing w:line="360" w:lineRule="auto"/>
        <w:jc w:val="left"/>
        <w:textboxTightWrap w:val="none"/>
        <w:rPr>
          <w:color w:val="auto"/>
        </w:rPr>
      </w:pPr>
      <w:r w:rsidRPr="000D6271">
        <w:rPr>
          <w:noProof/>
          <w:color w:val="auto"/>
          <w:lang w:eastAsia="es-A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9A6AA2A" wp14:editId="1C8FD496">
                <wp:simplePos x="0" y="0"/>
                <wp:positionH relativeFrom="column">
                  <wp:posOffset>180975</wp:posOffset>
                </wp:positionH>
                <wp:positionV relativeFrom="paragraph">
                  <wp:posOffset>532765</wp:posOffset>
                </wp:positionV>
                <wp:extent cx="5645969" cy="3619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969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  <w:szCs w:val="32"/>
                              </w:rPr>
                              <w:alias w:val="Abstract"/>
                              <w:tag w:val=""/>
                              <w:id w:val="1208298829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p w14:paraId="09A6AAA2" w14:textId="252C7B96" w:rsidR="00396DAA" w:rsidRPr="00D41073" w:rsidRDefault="00BC2A10">
                                <w:pP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12/2017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6AA2A" id="Text Box 4" o:spid="_x0000_s1027" type="#_x0000_t202" style="position:absolute;margin-left:14.25pt;margin-top:41.95pt;width:444.55pt;height:28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" filled="f" stroked="f" strokeweight=".5pt">
                <v:textbox>
                  <w:txbxContent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z w:val="32"/>
                          <w:szCs w:val="32"/>
                        </w:rPr>
                        <w:alias w:val="Abstract"/>
                        <w:tag w:val=""/>
                        <w:id w:val="1208298829"/>
                        <w:dataBinding w:prefixMappings="xmlns:ns0='http://schemas.microsoft.com/office/2006/coverPageProps' " w:xpath="/ns0:CoverPageProperties[1]/ns0:Abstract[1]" w:storeItemID="{55AF091B-3C7A-41E3-B477-F2FDAA23CFDA}"/>
                        <w:text/>
                      </w:sdtPr>
                      <w:sdtEndPr/>
                      <w:sdtContent>
                        <w:p w14:paraId="09A6AAA2" w14:textId="252C7B96" w:rsidR="00396DAA" w:rsidRPr="00D41073" w:rsidRDefault="00BC2A10">
                          <w:pP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12/2017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8809DE" w:rsidRPr="000D6271">
        <w:rPr>
          <w:noProof/>
          <w:color w:val="auto"/>
          <w:lang w:eastAsia="es-AR"/>
        </w:rPr>
        <w:drawing>
          <wp:anchor distT="0" distB="0" distL="114300" distR="114300" simplePos="0" relativeHeight="251643392" behindDoc="0" locked="0" layoutInCell="1" allowOverlap="1" wp14:anchorId="09A6AA2C" wp14:editId="12F9EBA5">
            <wp:simplePos x="0" y="0"/>
            <wp:positionH relativeFrom="column">
              <wp:posOffset>4009390</wp:posOffset>
            </wp:positionH>
            <wp:positionV relativeFrom="page">
              <wp:posOffset>8514715</wp:posOffset>
            </wp:positionV>
            <wp:extent cx="1047750" cy="781050"/>
            <wp:effectExtent l="0" t="0" r="0" b="0"/>
            <wp:wrapSquare wrapText="bothSides"/>
            <wp:docPr id="22" name="Picture 22" descr="http://www.hexacta.com/wp-content/uploads/2012/04/expor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hexacta.com/wp-content/uploads/2012/04/export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09DE" w:rsidRPr="000D6271">
        <w:rPr>
          <w:noProof/>
          <w:color w:val="auto"/>
          <w:lang w:eastAsia="es-AR"/>
        </w:rPr>
        <w:drawing>
          <wp:anchor distT="0" distB="0" distL="114300" distR="114300" simplePos="0" relativeHeight="251642368" behindDoc="0" locked="0" layoutInCell="1" allowOverlap="1" wp14:anchorId="09A6AA2E" wp14:editId="18D1D603">
            <wp:simplePos x="0" y="0"/>
            <wp:positionH relativeFrom="column">
              <wp:posOffset>2421890</wp:posOffset>
            </wp:positionH>
            <wp:positionV relativeFrom="page">
              <wp:posOffset>8495665</wp:posOffset>
            </wp:positionV>
            <wp:extent cx="1371600" cy="7810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9DE" w:rsidRPr="000D6271">
        <w:rPr>
          <w:noProof/>
          <w:color w:val="auto"/>
          <w:lang w:eastAsia="es-AR"/>
        </w:rPr>
        <w:drawing>
          <wp:anchor distT="0" distB="0" distL="114300" distR="114300" simplePos="0" relativeHeight="251641344" behindDoc="0" locked="0" layoutInCell="1" allowOverlap="1" wp14:anchorId="09A6AA30" wp14:editId="450BE5FD">
            <wp:simplePos x="0" y="0"/>
            <wp:positionH relativeFrom="column">
              <wp:posOffset>5123815</wp:posOffset>
            </wp:positionH>
            <wp:positionV relativeFrom="page">
              <wp:posOffset>8581390</wp:posOffset>
            </wp:positionV>
            <wp:extent cx="1000125" cy="781050"/>
            <wp:effectExtent l="0" t="0" r="9525" b="0"/>
            <wp:wrapSquare wrapText="bothSides"/>
            <wp:docPr id="14" name="Picture 14" descr="http://www.hexacta.com/wp-content/uploads/2010/10/great-place-to-wo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hexacta.com/wp-content/uploads/2010/10/great-place-to-work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09DE" w:rsidRPr="000D6271">
        <w:rPr>
          <w:noProof/>
          <w:color w:val="auto"/>
          <w:lang w:eastAsia="es-AR"/>
        </w:rPr>
        <w:drawing>
          <wp:anchor distT="0" distB="0" distL="114300" distR="114300" simplePos="0" relativeHeight="251640320" behindDoc="0" locked="0" layoutInCell="1" allowOverlap="1" wp14:anchorId="09A6AA32" wp14:editId="7482FDE3">
            <wp:simplePos x="0" y="0"/>
            <wp:positionH relativeFrom="column">
              <wp:posOffset>1342390</wp:posOffset>
            </wp:positionH>
            <wp:positionV relativeFrom="page">
              <wp:posOffset>8581390</wp:posOffset>
            </wp:positionV>
            <wp:extent cx="857250" cy="781050"/>
            <wp:effectExtent l="0" t="0" r="0" b="0"/>
            <wp:wrapTopAndBottom/>
            <wp:docPr id="13" name="Picture 13" descr="http://www.hexacta.com/images/logoHmCMM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hexacta.com/images/logoHmCMMI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09DE" w:rsidRPr="000D6271">
        <w:rPr>
          <w:noProof/>
          <w:color w:val="auto"/>
          <w:lang w:eastAsia="es-AR"/>
        </w:rPr>
        <w:drawing>
          <wp:anchor distT="0" distB="0" distL="114300" distR="114300" simplePos="0" relativeHeight="251639296" behindDoc="0" locked="0" layoutInCell="1" allowOverlap="1" wp14:anchorId="09A6AA34" wp14:editId="6052EBA4">
            <wp:simplePos x="0" y="0"/>
            <wp:positionH relativeFrom="column">
              <wp:posOffset>161290</wp:posOffset>
            </wp:positionH>
            <wp:positionV relativeFrom="page">
              <wp:posOffset>8495665</wp:posOffset>
            </wp:positionV>
            <wp:extent cx="1019175" cy="771525"/>
            <wp:effectExtent l="0" t="0" r="9525" b="9525"/>
            <wp:wrapSquare wrapText="bothSides"/>
            <wp:docPr id="12" name="Picture 12" descr="http://www.hexacta.com/wp-content/uploads/2013/04/ribbon-european-se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hexacta.com/wp-content/uploads/2013/04/ribbon-european-seal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09DE" w:rsidRPr="000D6271">
        <w:rPr>
          <w:noProof/>
          <w:color w:val="auto"/>
          <w:lang w:eastAsia="es-AR"/>
        </w:rPr>
        <w:drawing>
          <wp:anchor distT="0" distB="0" distL="114300" distR="114300" simplePos="0" relativeHeight="251638272" behindDoc="0" locked="0" layoutInCell="1" allowOverlap="1" wp14:anchorId="09A6AA36" wp14:editId="6826EE48">
            <wp:simplePos x="0" y="0"/>
            <wp:positionH relativeFrom="column">
              <wp:posOffset>154940</wp:posOffset>
            </wp:positionH>
            <wp:positionV relativeFrom="page">
              <wp:posOffset>7595870</wp:posOffset>
            </wp:positionV>
            <wp:extent cx="1329690" cy="299085"/>
            <wp:effectExtent l="0" t="0" r="3810" b="5715"/>
            <wp:wrapNone/>
            <wp:docPr id="19" name="Picture 19" descr="logo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Hx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29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007" w:rsidRPr="000D6271">
        <w:rPr>
          <w:color w:val="auto"/>
        </w:rPr>
        <w:br w:type="page"/>
      </w:r>
    </w:p>
    <w:p w14:paraId="09A6A601" w14:textId="014A9FC5" w:rsidR="00F85D02" w:rsidRPr="000D6271" w:rsidRDefault="00BC2A10" w:rsidP="00BC2A10">
      <w:pPr>
        <w:pStyle w:val="Heading1"/>
      </w:pPr>
      <w:r w:rsidRPr="00BC2A10">
        <w:lastRenderedPageBreak/>
        <w:t>NodeJS</w:t>
      </w:r>
    </w:p>
    <w:p w14:paraId="09A6A615" w14:textId="7F7BE5D3" w:rsidR="0087236B" w:rsidRPr="000D6271" w:rsidRDefault="00BC2A10" w:rsidP="008E1218">
      <w:r w:rsidRPr="00BC2A10">
        <w:t xml:space="preserve">Bajar el instalador de NodeJS desde la </w:t>
      </w:r>
      <w:r w:rsidR="0054797E" w:rsidRPr="00BC2A10">
        <w:t>página</w:t>
      </w:r>
      <w:r w:rsidRPr="00BC2A10">
        <w:t xml:space="preserve"> </w:t>
      </w:r>
      <w:hyperlink r:id="rId20" w:history="1">
        <w:r w:rsidRPr="00BC2A10">
          <w:rPr>
            <w:rStyle w:val="Hyperlink"/>
            <w:noProof w:val="0"/>
          </w:rPr>
          <w:t>https://nodejs.org/en/download/</w:t>
        </w:r>
      </w:hyperlink>
      <w:r w:rsidRPr="00BC2A10">
        <w:t xml:space="preserve"> seleccionando “Windows Installer”. La versión a instalar es la que esté como LTS.</w:t>
      </w:r>
    </w:p>
    <w:p w14:paraId="09A6A617" w14:textId="7FFD4E36" w:rsidR="000C660A" w:rsidRPr="000D6271" w:rsidRDefault="00BC2A10" w:rsidP="00BC2A10">
      <w:pPr>
        <w:pStyle w:val="Heading1"/>
      </w:pPr>
      <w:r w:rsidRPr="00BC2A10">
        <w:t xml:space="preserve">Visual Studio </w:t>
      </w:r>
      <w:r>
        <w:t>C</w:t>
      </w:r>
      <w:r w:rsidRPr="00BC2A10">
        <w:t>ode</w:t>
      </w:r>
    </w:p>
    <w:p w14:paraId="5E5E42B8" w14:textId="602996AF" w:rsidR="00BC2A10" w:rsidRDefault="00BC2A10" w:rsidP="000C660A">
      <w:r w:rsidRPr="00BC2A10">
        <w:t xml:space="preserve">Ir a </w:t>
      </w:r>
      <w:hyperlink r:id="rId21" w:history="1">
        <w:r w:rsidRPr="00BC2A10">
          <w:rPr>
            <w:rStyle w:val="Hyperlink"/>
            <w:noProof w:val="0"/>
          </w:rPr>
          <w:t>https://code.visualstudio.com/docs/?dv=win</w:t>
        </w:r>
      </w:hyperlink>
      <w:r w:rsidRPr="00BC2A10">
        <w:t xml:space="preserve"> y automáticamente se va a bajar el</w:t>
      </w:r>
      <w:r>
        <w:t xml:space="preserve"> instalador para Visual Studio C</w:t>
      </w:r>
      <w:r w:rsidRPr="00BC2A10">
        <w:t>ode. Proseguir con los pasos de instalación.</w:t>
      </w:r>
      <w:r>
        <w:t xml:space="preserve"> En el caso que requieran instalarlo para otro sistema operativo, pueden ir a la </w:t>
      </w:r>
      <w:r w:rsidR="0054797E">
        <w:t>página</w:t>
      </w:r>
      <w:r>
        <w:t xml:space="preserve"> principal de download </w:t>
      </w:r>
      <w:hyperlink r:id="rId22" w:history="1">
        <w:r w:rsidRPr="000F5BA2">
          <w:rPr>
            <w:rStyle w:val="Hyperlink"/>
            <w:noProof w:val="0"/>
          </w:rPr>
          <w:t>https://code.visualstudio.com/download</w:t>
        </w:r>
      </w:hyperlink>
    </w:p>
    <w:p w14:paraId="09A6A7CF" w14:textId="39FCA3E6" w:rsidR="00F85D02" w:rsidRDefault="00BC2A10" w:rsidP="00BC2A10">
      <w:pPr>
        <w:pStyle w:val="Heading2"/>
      </w:pPr>
      <w:r>
        <w:t xml:space="preserve"> </w:t>
      </w:r>
      <w:r w:rsidRPr="00BC2A10">
        <w:t>Extensiones para vs code</w:t>
      </w:r>
    </w:p>
    <w:p w14:paraId="741E6BA8" w14:textId="79E9B5EE" w:rsidR="00BC2A10" w:rsidRDefault="00BC2A10" w:rsidP="00BC2A10">
      <w:r>
        <w:t>Esta es una lista de las extensiones recomendadas para trabajar en el workshop:</w:t>
      </w:r>
    </w:p>
    <w:p w14:paraId="4E15014B" w14:textId="46755D07" w:rsidR="00BC2A10" w:rsidRDefault="00CD45FA" w:rsidP="00BC2A10">
      <w:hyperlink r:id="rId23" w:history="1">
        <w:r w:rsidR="00BC2A10" w:rsidRPr="00BC2A10">
          <w:rPr>
            <w:rStyle w:val="Hyperlink"/>
            <w:noProof w:val="0"/>
          </w:rPr>
          <w:t>https://marketplace.visualstudio.com/items?itemName=ms-vscode.csharp</w:t>
        </w:r>
      </w:hyperlink>
    </w:p>
    <w:p w14:paraId="16DF7E6E" w14:textId="5881F638" w:rsidR="00BC2A10" w:rsidRDefault="00CD45FA" w:rsidP="00BC2A10">
      <w:hyperlink r:id="rId24" w:history="1">
        <w:r w:rsidR="00BC2A10" w:rsidRPr="000F5BA2">
          <w:rPr>
            <w:rStyle w:val="Hyperlink"/>
            <w:noProof w:val="0"/>
          </w:rPr>
          <w:t>https://marketplace.visualstudio.com/items?itemName=formulahendry.code-runner</w:t>
        </w:r>
      </w:hyperlink>
      <w:r w:rsidR="00BC2A10">
        <w:t xml:space="preserve"> </w:t>
      </w:r>
    </w:p>
    <w:p w14:paraId="1701EFD2" w14:textId="22C802D5" w:rsidR="00BC2A10" w:rsidRDefault="00CD45FA" w:rsidP="00BC2A10">
      <w:hyperlink r:id="rId25" w:history="1">
        <w:r w:rsidR="00BC2A10" w:rsidRPr="000F5BA2">
          <w:rPr>
            <w:rStyle w:val="Hyperlink"/>
            <w:noProof w:val="0"/>
          </w:rPr>
          <w:t>https://marketplace.visualstudio.com/items?itemName=k--kato.docomment</w:t>
        </w:r>
      </w:hyperlink>
      <w:r w:rsidR="00BC2A10">
        <w:t xml:space="preserve"> </w:t>
      </w:r>
    </w:p>
    <w:p w14:paraId="405A050F" w14:textId="3BC912A9" w:rsidR="00BC2A10" w:rsidRDefault="00CD45FA" w:rsidP="00BC2A10">
      <w:hyperlink r:id="rId26" w:history="1">
        <w:r w:rsidR="00BC2A10" w:rsidRPr="000F5BA2">
          <w:rPr>
            <w:rStyle w:val="Hyperlink"/>
            <w:noProof w:val="0"/>
          </w:rPr>
          <w:t>https://marketplace.visualstudio.com/items?itemName=jchannon.csharpextensions</w:t>
        </w:r>
      </w:hyperlink>
      <w:r w:rsidR="00BC2A10">
        <w:t xml:space="preserve"> </w:t>
      </w:r>
    </w:p>
    <w:p w14:paraId="5880EC03" w14:textId="2ACE81CE" w:rsidR="00BC2A10" w:rsidRDefault="00CD45FA" w:rsidP="00BC2A10">
      <w:hyperlink r:id="rId27" w:history="1">
        <w:r w:rsidR="00BC2A10" w:rsidRPr="000F5BA2">
          <w:rPr>
            <w:rStyle w:val="Hyperlink"/>
            <w:noProof w:val="0"/>
          </w:rPr>
          <w:t>https://marketplace.visualstudio.com/items?itemName=peakchen90.vue-beautify</w:t>
        </w:r>
      </w:hyperlink>
      <w:r w:rsidR="00BC2A10">
        <w:t xml:space="preserve"> </w:t>
      </w:r>
    </w:p>
    <w:p w14:paraId="64EB0794" w14:textId="1849A1FE" w:rsidR="00BC2A10" w:rsidRDefault="00CD45FA" w:rsidP="00BC2A10">
      <w:hyperlink r:id="rId28" w:history="1">
        <w:r w:rsidR="00BC2A10" w:rsidRPr="000F5BA2">
          <w:rPr>
            <w:rStyle w:val="Hyperlink"/>
            <w:noProof w:val="0"/>
          </w:rPr>
          <w:t>https://marketplace.visualstudio.com/items?itemName=hollowtree.vue-snippets</w:t>
        </w:r>
      </w:hyperlink>
      <w:r w:rsidR="00BC2A10">
        <w:t xml:space="preserve"> </w:t>
      </w:r>
    </w:p>
    <w:p w14:paraId="278EA676" w14:textId="625A6BE2" w:rsidR="00BC2A10" w:rsidRDefault="00CD45FA" w:rsidP="00BC2A10">
      <w:hyperlink r:id="rId29" w:history="1">
        <w:r w:rsidR="00BC2A10" w:rsidRPr="000F5BA2">
          <w:rPr>
            <w:rStyle w:val="Hyperlink"/>
            <w:noProof w:val="0"/>
          </w:rPr>
          <w:t>https://marketplace.visualstudio.com/items?itemName=liuji-jim.vue</w:t>
        </w:r>
      </w:hyperlink>
      <w:r w:rsidR="00BC2A10">
        <w:t xml:space="preserve"> </w:t>
      </w:r>
    </w:p>
    <w:p w14:paraId="2C288001" w14:textId="6DEDBD73" w:rsidR="00BC2A10" w:rsidRDefault="00CD45FA" w:rsidP="00BC2A10">
      <w:hyperlink r:id="rId30" w:history="1">
        <w:r w:rsidR="00BC2A10" w:rsidRPr="000F5BA2">
          <w:rPr>
            <w:rStyle w:val="Hyperlink"/>
            <w:noProof w:val="0"/>
          </w:rPr>
          <w:t>https://marketplace.visualstudio.com/items?itemName=msjsdiag.debugger-for-chrome</w:t>
        </w:r>
      </w:hyperlink>
      <w:r w:rsidR="00BC2A10">
        <w:t xml:space="preserve"> </w:t>
      </w:r>
    </w:p>
    <w:p w14:paraId="5489C941" w14:textId="3C38CDDD" w:rsidR="00BC2A10" w:rsidRDefault="00BC2A10" w:rsidP="00BC2A10">
      <w:pPr>
        <w:pStyle w:val="Heading2"/>
      </w:pPr>
      <w:r w:rsidRPr="00BC2A10">
        <w:t>Instalación por consola</w:t>
      </w:r>
      <w:r>
        <w:t xml:space="preserve"> de las extensiones sugeridas </w:t>
      </w:r>
    </w:p>
    <w:p w14:paraId="4C1E3B47" w14:textId="6F73D97C" w:rsidR="00BC2A10" w:rsidRDefault="00384EB0" w:rsidP="00BC2A10">
      <w:r>
        <w:t xml:space="preserve">Las </w:t>
      </w:r>
      <w:r w:rsidR="00BC2A10">
        <w:t xml:space="preserve">extensiones </w:t>
      </w:r>
      <w:r>
        <w:t xml:space="preserve">detalladas en el punto anterior </w:t>
      </w:r>
      <w:r w:rsidR="00BC2A10">
        <w:t xml:space="preserve">se pueden instalar por consola. </w:t>
      </w:r>
      <w:r>
        <w:t>En el caso de que se prefiera instalar por este medio, se tiene que a</w:t>
      </w:r>
      <w:r w:rsidR="00BC2A10">
        <w:t xml:space="preserve">brir la consola </w:t>
      </w:r>
      <w:r>
        <w:t>d</w:t>
      </w:r>
      <w:r w:rsidR="00BC2A10">
        <w:t>el SO que estemos trabajando y luego ejecutar los siguientes comandos:</w:t>
      </w:r>
    </w:p>
    <w:p w14:paraId="3ED4F579" w14:textId="77777777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code --install-extension ms-vscode.csharp</w:t>
      </w:r>
    </w:p>
    <w:p w14:paraId="0ADA0544" w14:textId="77777777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code --install-extension formulahendry.code-runner</w:t>
      </w:r>
    </w:p>
    <w:p w14:paraId="6908C12A" w14:textId="77777777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code --install-extension k--kato.docomment</w:t>
      </w:r>
    </w:p>
    <w:p w14:paraId="0FE762B2" w14:textId="77777777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code --install-extension jchannon.csharpextensions</w:t>
      </w:r>
    </w:p>
    <w:p w14:paraId="3AC1F27F" w14:textId="77777777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lastRenderedPageBreak/>
        <w:t>code --install-extension peakchen90.vue-beautify</w:t>
      </w:r>
    </w:p>
    <w:p w14:paraId="3D80D5F1" w14:textId="77777777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code --install-extension hollowtree.vue-snippets</w:t>
      </w:r>
    </w:p>
    <w:p w14:paraId="129C564B" w14:textId="77777777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code --install-extension liuji-jim.vue</w:t>
      </w:r>
    </w:p>
    <w:p w14:paraId="46303AE4" w14:textId="07B1B49A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code --install-extension msjsdiag.debugger-for-chrome</w:t>
      </w:r>
    </w:p>
    <w:p w14:paraId="09A6A7D0" w14:textId="34A4EB5A" w:rsidR="00F31CFB" w:rsidRPr="00BC2A10" w:rsidRDefault="00BC2A10" w:rsidP="00BC2A10">
      <w:pPr>
        <w:pStyle w:val="Heading1"/>
      </w:pPr>
      <w:r w:rsidRPr="00BC2A10">
        <w:t>Dotnet core</w:t>
      </w:r>
    </w:p>
    <w:p w14:paraId="5023C2BC" w14:textId="1FC7FF71" w:rsidR="00BC2A10" w:rsidRDefault="00BC2A10" w:rsidP="005A5D83">
      <w:pPr>
        <w:spacing w:after="0"/>
        <w:rPr>
          <w:rFonts w:cs="Arial"/>
        </w:rPr>
      </w:pPr>
      <w:r w:rsidRPr="00BC2A10">
        <w:rPr>
          <w:rFonts w:cs="Arial"/>
        </w:rPr>
        <w:t xml:space="preserve">Ir a </w:t>
      </w:r>
      <w:hyperlink r:id="rId31" w:history="1">
        <w:r w:rsidRPr="000F5BA2">
          <w:rPr>
            <w:rStyle w:val="Hyperlink"/>
            <w:rFonts w:cs="Arial"/>
            <w:noProof w:val="0"/>
          </w:rPr>
          <w:t>https://www.microsoft.com/net/learn/get-started/windows</w:t>
        </w:r>
      </w:hyperlink>
      <w:r>
        <w:rPr>
          <w:rFonts w:cs="Arial"/>
        </w:rPr>
        <w:t xml:space="preserve"> </w:t>
      </w:r>
      <w:r w:rsidRPr="00BC2A10">
        <w:rPr>
          <w:rFonts w:cs="Arial"/>
        </w:rPr>
        <w:t xml:space="preserve"> y hacer el paso uno para </w:t>
      </w:r>
      <w:r w:rsidR="0054797E" w:rsidRPr="00BC2A10">
        <w:rPr>
          <w:rFonts w:cs="Arial"/>
        </w:rPr>
        <w:t>instalar</w:t>
      </w:r>
      <w:r w:rsidRPr="00BC2A10">
        <w:rPr>
          <w:rFonts w:cs="Arial"/>
        </w:rPr>
        <w:t xml:space="preserve"> dotnet core. Luego si se quiere revisar si esta bien instalado y todo funcionando, se pueden seguir los pasos dos y tres.</w:t>
      </w:r>
    </w:p>
    <w:p w14:paraId="0045A696" w14:textId="17BD42B2" w:rsidR="00BC2A10" w:rsidRDefault="00BC2A10" w:rsidP="00BC2A10">
      <w:pPr>
        <w:pStyle w:val="Heading2"/>
      </w:pPr>
      <w:r w:rsidRPr="00BC2A10">
        <w:t xml:space="preserve">Instalar </w:t>
      </w:r>
      <w:proofErr w:type="spellStart"/>
      <w:r w:rsidRPr="00BC2A10">
        <w:t>templates</w:t>
      </w:r>
      <w:proofErr w:type="spellEnd"/>
      <w:r w:rsidRPr="00BC2A10">
        <w:t xml:space="preserve"> para </w:t>
      </w:r>
      <w:r w:rsidR="0054797E" w:rsidRPr="00BC2A10">
        <w:t>proyectos</w:t>
      </w:r>
      <w:r w:rsidRPr="00BC2A10">
        <w:t xml:space="preserve"> dotnet core</w:t>
      </w:r>
    </w:p>
    <w:p w14:paraId="162615F7" w14:textId="77777777" w:rsidR="00BC2A10" w:rsidRDefault="00BC2A10" w:rsidP="00BC2A10">
      <w:r>
        <w:t>Existen una serie de templates para trabajar en proyectos dotnet core. para instalar estos templates, se tiene que correr el siguiente comando por consola.</w:t>
      </w:r>
    </w:p>
    <w:p w14:paraId="1C5F44EB" w14:textId="6177407E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dotnet new --install Microsoft.AspNetCore.SpaTemplates::*</w:t>
      </w:r>
    </w:p>
    <w:p w14:paraId="36F21EE8" w14:textId="158620AD" w:rsidR="008B1B8D" w:rsidRPr="0054797E" w:rsidRDefault="008B1B8D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eastAsia="es-AR"/>
        </w:rPr>
      </w:pPr>
      <w:r w:rsidRPr="0054797E">
        <w:rPr>
          <w:rFonts w:ascii="Consolas" w:hAnsi="Consolas"/>
          <w:color w:val="FFFFFF" w:themeColor="background1"/>
          <w:sz w:val="21"/>
          <w:szCs w:val="21"/>
          <w:lang w:eastAsia="es-AR"/>
        </w:rPr>
        <w:t>dotnet new</w:t>
      </w:r>
    </w:p>
    <w:p w14:paraId="7156B5A4" w14:textId="77777777" w:rsidR="003356C7" w:rsidRDefault="003356C7" w:rsidP="008B1B8D"/>
    <w:p w14:paraId="7BC809D0" w14:textId="73ACFE01" w:rsidR="008B1B8D" w:rsidRPr="008B1B8D" w:rsidRDefault="008B1B8D" w:rsidP="008B1B8D">
      <w:r>
        <w:t xml:space="preserve">El </w:t>
      </w:r>
      <w:r w:rsidR="003356C7">
        <w:t>ú</w:t>
      </w:r>
      <w:r>
        <w:t>ltimo comando nos despliega todos los template de proyectos que tenemos instalados.</w:t>
      </w:r>
    </w:p>
    <w:p w14:paraId="3BB24ABA" w14:textId="29869104" w:rsidR="00BC2A10" w:rsidRPr="00BC2A10" w:rsidRDefault="00BC2A10" w:rsidP="00BC2A10">
      <w:pPr>
        <w:pStyle w:val="Heading2"/>
      </w:pPr>
      <w:r w:rsidRPr="00BC2A10">
        <w:t>Crear primeros pasos</w:t>
      </w:r>
    </w:p>
    <w:p w14:paraId="0E8B0624" w14:textId="16EAF195" w:rsidR="00BC2A10" w:rsidRPr="00BC2A10" w:rsidRDefault="00BC2A10" w:rsidP="00BC2A10">
      <w:r w:rsidRPr="00BC2A10">
        <w:t xml:space="preserve">Estos son los primeros pasos para saber si </w:t>
      </w:r>
      <w:r w:rsidR="0054797E" w:rsidRPr="00BC2A10">
        <w:t>está</w:t>
      </w:r>
      <w:r w:rsidRPr="00BC2A10">
        <w:t xml:space="preserve"> todo bien instalado y armar el inicio de la aplicación y evitar</w:t>
      </w:r>
      <w:r>
        <w:t xml:space="preserve"> inconvenientes en el workshop.</w:t>
      </w:r>
    </w:p>
    <w:p w14:paraId="2BA36730" w14:textId="604101A3" w:rsidR="00BC2A10" w:rsidRDefault="00BC2A10" w:rsidP="00BC2A10">
      <w:r w:rsidRPr="00BC2A10">
        <w:t>Abrir la consola de comandos según el SO que estemos trabajando y ejecutar los siguientes comandos.</w:t>
      </w:r>
    </w:p>
    <w:p w14:paraId="467BBF14" w14:textId="34C71C57" w:rsidR="00C80442" w:rsidRPr="00BC2A10" w:rsidRDefault="00C80442" w:rsidP="00C80442">
      <w:pPr>
        <w:pStyle w:val="Heading3"/>
      </w:pPr>
      <w:r>
        <w:t>Crear el directorio en donde vamos a crear los ejemplos</w:t>
      </w:r>
    </w:p>
    <w:p w14:paraId="13E14D9C" w14:textId="77777777" w:rsidR="00C80442" w:rsidRPr="003356C7" w:rsidRDefault="00C80442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cd \</w:t>
      </w:r>
    </w:p>
    <w:p w14:paraId="456B1E4E" w14:textId="77777777" w:rsidR="00C80442" w:rsidRPr="003356C7" w:rsidRDefault="00C80442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mkdir temp</w:t>
      </w:r>
    </w:p>
    <w:p w14:paraId="39767EDD" w14:textId="77777777" w:rsidR="00C80442" w:rsidRPr="003356C7" w:rsidRDefault="00C80442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cd temp</w:t>
      </w:r>
    </w:p>
    <w:p w14:paraId="11EDA6AD" w14:textId="77777777" w:rsidR="00C80442" w:rsidRPr="003356C7" w:rsidRDefault="00C80442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mkdir workshop</w:t>
      </w:r>
    </w:p>
    <w:p w14:paraId="145E410E" w14:textId="4328805D" w:rsidR="00C80442" w:rsidRPr="003356C7" w:rsidRDefault="00C80442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cd workshop</w:t>
      </w:r>
    </w:p>
    <w:p w14:paraId="38E8B2BE" w14:textId="7DF96976" w:rsidR="008B1B8D" w:rsidRPr="00BC2A10" w:rsidRDefault="008B1B8D" w:rsidP="008B1B8D">
      <w:pPr>
        <w:pStyle w:val="Heading3"/>
      </w:pPr>
      <w:r>
        <w:t>Dotnet</w:t>
      </w:r>
    </w:p>
    <w:p w14:paraId="65D207CB" w14:textId="5D1BB554" w:rsidR="00C80442" w:rsidRDefault="00C80442" w:rsidP="00C80442">
      <w:r>
        <w:t>Al completar con estos comandos vamos a ver el mensaje en consola “</w:t>
      </w:r>
      <w:r w:rsidRPr="00C80442">
        <w:rPr>
          <w:rFonts w:ascii="Courier New" w:hAnsi="Courier New" w:cs="Courier New"/>
        </w:rPr>
        <w:t>Hello World!</w:t>
      </w:r>
      <w:r>
        <w:t>”</w:t>
      </w:r>
      <w:r w:rsidRPr="00BC2A10">
        <w:t>.</w:t>
      </w:r>
    </w:p>
    <w:p w14:paraId="3222C48E" w14:textId="77777777" w:rsidR="008B1B8D" w:rsidRPr="003356C7" w:rsidRDefault="008B1B8D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lastRenderedPageBreak/>
        <w:t xml:space="preserve">dotnet new console -o ConsoleTest </w:t>
      </w:r>
    </w:p>
    <w:p w14:paraId="75F29196" w14:textId="04C625FA" w:rsidR="00BC2A10" w:rsidRPr="003356C7" w:rsidRDefault="00BC2A10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 xml:space="preserve">cd </w:t>
      </w:r>
      <w:r w:rsidR="008B1B8D"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ConsoleTest</w:t>
      </w:r>
    </w:p>
    <w:p w14:paraId="180C53AB" w14:textId="01374392" w:rsidR="008B1B8D" w:rsidRPr="003356C7" w:rsidRDefault="008B1B8D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dotnet run</w:t>
      </w:r>
    </w:p>
    <w:p w14:paraId="0194F113" w14:textId="69A842D6" w:rsidR="008B1B8D" w:rsidRPr="00BC2A10" w:rsidRDefault="008B1B8D" w:rsidP="008B1B8D">
      <w:pPr>
        <w:pStyle w:val="Heading3"/>
      </w:pPr>
      <w:r>
        <w:t>NodeJS</w:t>
      </w:r>
    </w:p>
    <w:p w14:paraId="3CC7D5CE" w14:textId="239466CC" w:rsidR="00D77725" w:rsidRDefault="00D77725" w:rsidP="00D77725">
      <w:pPr>
        <w:spacing w:after="0"/>
      </w:pPr>
      <w:r>
        <w:t>Al crear el proyecto con el comando “</w:t>
      </w:r>
      <w:r w:rsidRPr="00D77725">
        <w:rPr>
          <w:rFonts w:ascii="Courier New" w:hAnsi="Courier New" w:cs="Courier New"/>
        </w:rPr>
        <w:t>npm init</w:t>
      </w:r>
      <w:r>
        <w:t xml:space="preserve">”, </w:t>
      </w:r>
      <w:r w:rsidR="00C80442">
        <w:t xml:space="preserve">va a solicitar </w:t>
      </w:r>
      <w:r w:rsidR="0054797E">
        <w:t>algunos</w:t>
      </w:r>
      <w:r w:rsidR="00C80442">
        <w:t xml:space="preserve"> datos, </w:t>
      </w:r>
      <w:r>
        <w:t xml:space="preserve">solo </w:t>
      </w:r>
      <w:r w:rsidR="00C80442">
        <w:t xml:space="preserve">es necesario </w:t>
      </w:r>
      <w:r w:rsidR="0054797E">
        <w:t>introducir</w:t>
      </w:r>
      <w:r>
        <w:t xml:space="preserve"> el nombre del proyecto, por ejemplo “nodetest” (todo en minúscula). Luego aceptar los valores por defecto.</w:t>
      </w:r>
    </w:p>
    <w:p w14:paraId="2853EA4C" w14:textId="77777777" w:rsidR="00D77725" w:rsidRDefault="00D77725" w:rsidP="008B1B8D">
      <w:pPr>
        <w:spacing w:after="0"/>
        <w:rPr>
          <w:rFonts w:ascii="Courier New" w:hAnsi="Courier New" w:cs="Courier New"/>
        </w:rPr>
      </w:pPr>
    </w:p>
    <w:p w14:paraId="49F10453" w14:textId="050B94B0" w:rsidR="008B1B8D" w:rsidRPr="003356C7" w:rsidRDefault="008B1B8D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cd \temp\workshop</w:t>
      </w:r>
    </w:p>
    <w:p w14:paraId="2F454CCB" w14:textId="58E5477C" w:rsidR="008B1B8D" w:rsidRPr="003356C7" w:rsidRDefault="008B1B8D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mkdir NodeText</w:t>
      </w:r>
    </w:p>
    <w:p w14:paraId="234EB6F3" w14:textId="4CAAD9A9" w:rsidR="00D77725" w:rsidRPr="003356C7" w:rsidRDefault="008B1B8D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cd NodeText</w:t>
      </w:r>
    </w:p>
    <w:p w14:paraId="256D4C83" w14:textId="76DA7390" w:rsidR="008B1B8D" w:rsidRPr="003356C7" w:rsidRDefault="008B1B8D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n</w:t>
      </w:r>
      <w:r w:rsidR="00D77725"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p</w:t>
      </w:r>
      <w:r w:rsidRPr="003356C7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m init</w:t>
      </w:r>
    </w:p>
    <w:p w14:paraId="3F97D2E3" w14:textId="1232F6DB" w:rsidR="003356C7" w:rsidRPr="0054797E" w:rsidRDefault="003356C7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eastAsia="es-AR"/>
        </w:rPr>
      </w:pPr>
      <w:r w:rsidRPr="0054797E">
        <w:rPr>
          <w:rFonts w:ascii="Consolas" w:hAnsi="Consolas"/>
          <w:color w:val="FFFFFF" w:themeColor="background1"/>
          <w:sz w:val="21"/>
          <w:szCs w:val="21"/>
          <w:lang w:eastAsia="es-AR"/>
        </w:rPr>
        <w:t>npm install underscore</w:t>
      </w:r>
    </w:p>
    <w:p w14:paraId="4834F4F1" w14:textId="77777777" w:rsidR="003356C7" w:rsidRDefault="003356C7" w:rsidP="003356C7">
      <w:pPr>
        <w:spacing w:after="0"/>
      </w:pPr>
    </w:p>
    <w:p w14:paraId="4C4A24A5" w14:textId="52446DF8" w:rsidR="008B1B8D" w:rsidRPr="008B1B8D" w:rsidRDefault="003356C7" w:rsidP="003356C7">
      <w:pPr>
        <w:spacing w:after="0"/>
        <w:rPr>
          <w:rFonts w:ascii="Courier New" w:hAnsi="Courier New" w:cs="Courier New"/>
        </w:rPr>
      </w:pPr>
      <w:r>
        <w:t>Crear el archivo “</w:t>
      </w:r>
      <w:r>
        <w:rPr>
          <w:rFonts w:ascii="Courier New" w:hAnsi="Courier New" w:cs="Courier New"/>
        </w:rPr>
        <w:t>index.js</w:t>
      </w:r>
      <w:r>
        <w:t>” con el siguiente contenido.</w:t>
      </w:r>
    </w:p>
    <w:p w14:paraId="6EF44DF7" w14:textId="626F7AF5" w:rsidR="008B1B8D" w:rsidRDefault="008B1B8D" w:rsidP="00BC2A10">
      <w:pPr>
        <w:spacing w:after="0"/>
        <w:rPr>
          <w:rFonts w:ascii="Courier New" w:hAnsi="Courier New" w:cs="Courier New"/>
        </w:rPr>
      </w:pPr>
    </w:p>
    <w:p w14:paraId="047C158F" w14:textId="77777777" w:rsidR="003356C7" w:rsidRPr="003356C7" w:rsidRDefault="003356C7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569CD6"/>
          <w:sz w:val="21"/>
          <w:szCs w:val="21"/>
          <w:lang w:val="en-US" w:eastAsia="es-AR"/>
        </w:rPr>
        <w:t>const</w:t>
      </w:r>
      <w:r w:rsidRPr="003356C7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3356C7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3356C7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3356C7">
        <w:rPr>
          <w:rFonts w:ascii="Consolas" w:hAnsi="Consolas"/>
          <w:color w:val="DCDCAA"/>
          <w:sz w:val="21"/>
          <w:szCs w:val="21"/>
          <w:lang w:val="en-US" w:eastAsia="es-AR"/>
        </w:rPr>
        <w:t>require</w:t>
      </w:r>
      <w:r w:rsidRPr="003356C7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3356C7">
        <w:rPr>
          <w:rFonts w:ascii="Consolas" w:hAnsi="Consolas"/>
          <w:color w:val="CE9178"/>
          <w:sz w:val="21"/>
          <w:szCs w:val="21"/>
          <w:lang w:val="en-US" w:eastAsia="es-AR"/>
        </w:rPr>
        <w:t>'underscore'</w:t>
      </w:r>
      <w:r w:rsidRPr="003356C7">
        <w:rPr>
          <w:rFonts w:ascii="Consolas" w:hAnsi="Consolas"/>
          <w:color w:val="D4D4D4"/>
          <w:sz w:val="21"/>
          <w:szCs w:val="21"/>
          <w:lang w:val="en-US" w:eastAsia="es-AR"/>
        </w:rPr>
        <w:t>);</w:t>
      </w:r>
    </w:p>
    <w:p w14:paraId="2753B816" w14:textId="77777777" w:rsidR="003356C7" w:rsidRPr="003356C7" w:rsidRDefault="003356C7" w:rsidP="003356C7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356C7">
        <w:rPr>
          <w:rFonts w:ascii="Consolas" w:hAnsi="Consolas"/>
          <w:color w:val="4EC9B0"/>
          <w:sz w:val="21"/>
          <w:szCs w:val="21"/>
          <w:lang w:val="en-US" w:eastAsia="es-AR"/>
        </w:rPr>
        <w:t>console</w:t>
      </w:r>
      <w:r w:rsidRPr="003356C7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3356C7">
        <w:rPr>
          <w:rFonts w:ascii="Consolas" w:hAnsi="Consolas"/>
          <w:color w:val="DCDCAA"/>
          <w:sz w:val="21"/>
          <w:szCs w:val="21"/>
          <w:lang w:val="en-US" w:eastAsia="es-AR"/>
        </w:rPr>
        <w:t>log</w:t>
      </w:r>
      <w:r w:rsidRPr="003356C7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3356C7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3356C7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3356C7">
        <w:rPr>
          <w:rFonts w:ascii="Consolas" w:hAnsi="Consolas"/>
          <w:color w:val="DCDCAA"/>
          <w:sz w:val="21"/>
          <w:szCs w:val="21"/>
          <w:lang w:val="en-US" w:eastAsia="es-AR"/>
        </w:rPr>
        <w:t>range</w:t>
      </w:r>
      <w:r w:rsidRPr="003356C7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3356C7">
        <w:rPr>
          <w:rFonts w:ascii="Consolas" w:hAnsi="Consolas"/>
          <w:color w:val="B5CEA8"/>
          <w:sz w:val="21"/>
          <w:szCs w:val="21"/>
          <w:lang w:val="en-US" w:eastAsia="es-AR"/>
        </w:rPr>
        <w:t>5</w:t>
      </w:r>
      <w:r w:rsidRPr="003356C7">
        <w:rPr>
          <w:rFonts w:ascii="Consolas" w:hAnsi="Consolas"/>
          <w:color w:val="D4D4D4"/>
          <w:sz w:val="21"/>
          <w:szCs w:val="21"/>
          <w:lang w:val="en-US" w:eastAsia="es-AR"/>
        </w:rPr>
        <w:t>));</w:t>
      </w:r>
    </w:p>
    <w:p w14:paraId="5081B6E3" w14:textId="40B8D7F7" w:rsidR="00D77725" w:rsidRPr="0054797E" w:rsidRDefault="00D77725" w:rsidP="00BC2A10">
      <w:pPr>
        <w:spacing w:after="0"/>
        <w:rPr>
          <w:rFonts w:ascii="Courier New" w:hAnsi="Courier New" w:cs="Courier New"/>
          <w:lang w:val="en-US"/>
        </w:rPr>
      </w:pPr>
      <w:r w:rsidRPr="0054797E">
        <w:rPr>
          <w:rFonts w:ascii="Courier New" w:hAnsi="Courier New" w:cs="Courier New"/>
          <w:lang w:val="en-US"/>
        </w:rPr>
        <w:t xml:space="preserve"> </w:t>
      </w:r>
    </w:p>
    <w:p w14:paraId="3739E3F2" w14:textId="62CF3E68" w:rsidR="003356C7" w:rsidRPr="008B1B8D" w:rsidRDefault="00653116" w:rsidP="003356C7">
      <w:pPr>
        <w:spacing w:after="0"/>
        <w:rPr>
          <w:rFonts w:ascii="Courier New" w:hAnsi="Courier New" w:cs="Courier New"/>
        </w:rPr>
      </w:pPr>
      <w:r>
        <w:t>Probar la aplicación.</w:t>
      </w:r>
      <w:r w:rsidR="00E47A23">
        <w:t xml:space="preserve"> La respuesta esperada es “</w:t>
      </w:r>
      <w:r w:rsidR="00E47A23" w:rsidRPr="00E47A23">
        <w:rPr>
          <w:rFonts w:ascii="Courier New" w:hAnsi="Courier New" w:cs="Courier New"/>
        </w:rPr>
        <w:t>[ 0, 1, 2, 3, 4 ]</w:t>
      </w:r>
      <w:r w:rsidR="00E47A23">
        <w:t>”.</w:t>
      </w:r>
    </w:p>
    <w:p w14:paraId="02792205" w14:textId="77777777" w:rsidR="00653116" w:rsidRDefault="00653116" w:rsidP="00BC2A10">
      <w:pPr>
        <w:spacing w:after="0"/>
        <w:rPr>
          <w:rFonts w:ascii="Courier New" w:hAnsi="Courier New" w:cs="Courier New"/>
        </w:rPr>
      </w:pPr>
    </w:p>
    <w:p w14:paraId="0E41F414" w14:textId="4CD780E8" w:rsidR="003356C7" w:rsidRPr="00653116" w:rsidRDefault="00653116" w:rsidP="00653116">
      <w:pPr>
        <w:shd w:val="clear" w:color="auto" w:fill="1E1E1E"/>
        <w:spacing w:after="0" w:line="285" w:lineRule="atLeast"/>
        <w:jc w:val="left"/>
        <w:textboxTightWrap w:val="none"/>
        <w:rPr>
          <w:rFonts w:ascii="Consolas" w:hAnsi="Consolas"/>
          <w:color w:val="FFFFFF" w:themeColor="background1"/>
          <w:sz w:val="21"/>
          <w:szCs w:val="21"/>
          <w:lang w:val="en-US" w:eastAsia="es-AR"/>
        </w:rPr>
      </w:pPr>
      <w:r w:rsidRPr="00653116">
        <w:rPr>
          <w:rFonts w:ascii="Consolas" w:hAnsi="Consolas"/>
          <w:color w:val="FFFFFF" w:themeColor="background1"/>
          <w:sz w:val="21"/>
          <w:szCs w:val="21"/>
          <w:lang w:val="en-US" w:eastAsia="es-AR"/>
        </w:rPr>
        <w:t>node index.js</w:t>
      </w:r>
    </w:p>
    <w:p w14:paraId="0DEFDEA8" w14:textId="25B40321" w:rsidR="00864A74" w:rsidRDefault="00864A74" w:rsidP="00864A74">
      <w:pPr>
        <w:pStyle w:val="Heading1"/>
      </w:pPr>
      <w:r>
        <w:t>Documentación básica</w:t>
      </w:r>
    </w:p>
    <w:p w14:paraId="7F3D369D" w14:textId="72108656" w:rsidR="00864A74" w:rsidRDefault="00A52123" w:rsidP="00864A74">
      <w:r>
        <w:t xml:space="preserve">Estos son unos links para ver conceptos </w:t>
      </w:r>
      <w:r w:rsidR="0054797E">
        <w:t>básicos</w:t>
      </w:r>
      <w:r>
        <w:t xml:space="preserve"> de las tecnologías que se verán en el workshop.</w:t>
      </w:r>
    </w:p>
    <w:p w14:paraId="4FDAC474" w14:textId="7E767957" w:rsidR="00A52123" w:rsidRDefault="00CD45FA" w:rsidP="00864A74">
      <w:hyperlink r:id="rId32" w:history="1">
        <w:r w:rsidR="00A52123" w:rsidRPr="00EC40E3">
          <w:rPr>
            <w:rStyle w:val="Hyperlink"/>
            <w:noProof w:val="0"/>
          </w:rPr>
          <w:t>https://www.microsoft.com/net/learn/in-browser-tutorial/1</w:t>
        </w:r>
      </w:hyperlink>
      <w:r w:rsidR="00A52123">
        <w:t xml:space="preserve"> </w:t>
      </w:r>
    </w:p>
    <w:p w14:paraId="221A0BEC" w14:textId="55710788" w:rsidR="00A52123" w:rsidRDefault="00CD45FA" w:rsidP="00864A74">
      <w:hyperlink r:id="rId33" w:history="1">
        <w:r w:rsidR="00A52123" w:rsidRPr="00EC40E3">
          <w:rPr>
            <w:rStyle w:val="Hyperlink"/>
            <w:noProof w:val="0"/>
          </w:rPr>
          <w:t>https://developer.mozilla.org/en-US/docs/Learn/Getting_started_with_the_web/JavaScript_basics</w:t>
        </w:r>
      </w:hyperlink>
      <w:r w:rsidR="00A52123">
        <w:t xml:space="preserve"> </w:t>
      </w:r>
    </w:p>
    <w:p w14:paraId="6C3AE018" w14:textId="438E3E92" w:rsidR="00A52123" w:rsidRDefault="00CD45FA" w:rsidP="00864A74">
      <w:hyperlink r:id="rId34" w:history="1">
        <w:r w:rsidR="00A52123" w:rsidRPr="00EC40E3">
          <w:rPr>
            <w:rStyle w:val="Hyperlink"/>
            <w:noProof w:val="0"/>
          </w:rPr>
          <w:t>https://developer.mozilla.org/en-US/docs/Web/JavaScript/A_re-introduction_to_JavaScript</w:t>
        </w:r>
      </w:hyperlink>
    </w:p>
    <w:p w14:paraId="4EB9EE94" w14:textId="36B54C6E" w:rsidR="00A52123" w:rsidRDefault="00CD45FA" w:rsidP="00864A74">
      <w:hyperlink r:id="rId35" w:history="1">
        <w:r w:rsidR="00A52123" w:rsidRPr="00EC40E3">
          <w:rPr>
            <w:rStyle w:val="Hyperlink"/>
            <w:noProof w:val="0"/>
          </w:rPr>
          <w:t>http://eloquentjavascript.net/20_node.html</w:t>
        </w:r>
      </w:hyperlink>
      <w:r w:rsidR="00A52123">
        <w:t xml:space="preserve"> </w:t>
      </w:r>
    </w:p>
    <w:p w14:paraId="6441D6E6" w14:textId="2EBA8157" w:rsidR="00A52123" w:rsidRDefault="00CD45FA" w:rsidP="00864A74">
      <w:hyperlink r:id="rId36" w:history="1">
        <w:r w:rsidR="00A52123" w:rsidRPr="00EC40E3">
          <w:rPr>
            <w:rStyle w:val="Hyperlink"/>
            <w:noProof w:val="0"/>
          </w:rPr>
          <w:t>http://ccoenraets.github.io/es6-tutorial/</w:t>
        </w:r>
      </w:hyperlink>
      <w:r w:rsidR="00A52123">
        <w:t xml:space="preserve"> </w:t>
      </w:r>
    </w:p>
    <w:p w14:paraId="6A01741B" w14:textId="0A592836" w:rsidR="00A52123" w:rsidRPr="00864A74" w:rsidRDefault="00CD45FA" w:rsidP="00864A74">
      <w:hyperlink r:id="rId37" w:history="1">
        <w:r w:rsidR="00A52123" w:rsidRPr="00EC40E3">
          <w:rPr>
            <w:rStyle w:val="Hyperlink"/>
            <w:noProof w:val="0"/>
          </w:rPr>
          <w:t>https://vuejs.org/v2/guide/index.html</w:t>
        </w:r>
      </w:hyperlink>
    </w:p>
    <w:p w14:paraId="588E6E6E" w14:textId="28A43010" w:rsidR="00864A74" w:rsidRPr="00BC2A10" w:rsidRDefault="0054797E" w:rsidP="00864A74">
      <w:pPr>
        <w:pStyle w:val="Heading1"/>
      </w:pPr>
      <w:r>
        <w:t>Proyecto</w:t>
      </w:r>
    </w:p>
    <w:p w14:paraId="7E9AD0D3" w14:textId="024B2DB8" w:rsidR="00864A74" w:rsidRPr="001118BD" w:rsidRDefault="001118BD" w:rsidP="001118BD">
      <w:r>
        <w:lastRenderedPageBreak/>
        <w:t xml:space="preserve">El </w:t>
      </w:r>
      <w:r w:rsidR="0054797E">
        <w:t>proyecto</w:t>
      </w:r>
      <w:r>
        <w:t xml:space="preserve"> </w:t>
      </w:r>
      <w:r w:rsidR="0054797E">
        <w:t>está</w:t>
      </w:r>
      <w:r>
        <w:t xml:space="preserve"> disponible en el siguiente repositorio para que se pueda descargar e ir analizando.</w:t>
      </w:r>
    </w:p>
    <w:p w14:paraId="6923994E" w14:textId="1EB0274F" w:rsidR="008655D9" w:rsidRPr="001118BD" w:rsidRDefault="00CD45FA" w:rsidP="008655D9">
      <w:pPr>
        <w:autoSpaceDE w:val="0"/>
        <w:autoSpaceDN w:val="0"/>
        <w:spacing w:after="0"/>
        <w:rPr>
          <w:rFonts w:ascii="Calibri" w:hAnsi="Calibri"/>
          <w:color w:val="auto"/>
          <w:szCs w:val="22"/>
        </w:rPr>
      </w:pPr>
      <w:hyperlink r:id="rId38" w:history="1">
        <w:r w:rsidR="001118BD" w:rsidRPr="00EC40E3">
          <w:rPr>
            <w:rStyle w:val="Hyperlink"/>
            <w:rFonts w:cs="Segoe UI"/>
            <w:noProof w:val="0"/>
            <w:szCs w:val="20"/>
          </w:rPr>
          <w:t>https://github.com/hexacta/ort-workshop-2017</w:t>
        </w:r>
      </w:hyperlink>
      <w:r w:rsidR="001118BD">
        <w:rPr>
          <w:rFonts w:cs="Segoe UI"/>
          <w:szCs w:val="20"/>
        </w:rPr>
        <w:t xml:space="preserve"> </w:t>
      </w:r>
      <w:r w:rsidR="008655D9" w:rsidRPr="001118BD">
        <w:rPr>
          <w:rFonts w:cs="Segoe UI"/>
          <w:szCs w:val="20"/>
        </w:rPr>
        <w:t xml:space="preserve"> </w:t>
      </w:r>
      <w:r w:rsidR="001118BD">
        <w:rPr>
          <w:rFonts w:cs="Segoe UI"/>
          <w:szCs w:val="20"/>
        </w:rPr>
        <w:t xml:space="preserve"> </w:t>
      </w:r>
    </w:p>
    <w:p w14:paraId="09A6AA1F" w14:textId="66FC645A" w:rsidR="00930D4B" w:rsidRPr="001118BD" w:rsidRDefault="0029580F" w:rsidP="00BC2A10">
      <w:pPr>
        <w:spacing w:after="0"/>
      </w:pPr>
      <w:r w:rsidRPr="001118BD">
        <w:br w:type="page"/>
      </w:r>
    </w:p>
    <w:p w14:paraId="0E5F3BEF" w14:textId="4DF9CD7D" w:rsidR="008655D9" w:rsidRPr="001118BD" w:rsidRDefault="008655D9" w:rsidP="00BC2A10">
      <w:pPr>
        <w:spacing w:after="0"/>
      </w:pPr>
    </w:p>
    <w:p w14:paraId="034D13A6" w14:textId="77777777" w:rsidR="008655D9" w:rsidRPr="001118BD" w:rsidRDefault="008655D9" w:rsidP="00BC2A10">
      <w:pPr>
        <w:spacing w:after="0"/>
        <w:rPr>
          <w:rFonts w:ascii="Courier New" w:hAnsi="Courier New" w:cs="Courier New"/>
        </w:rPr>
      </w:pPr>
    </w:p>
    <w:p w14:paraId="09A6AA20" w14:textId="77777777" w:rsidR="00947C80" w:rsidRPr="000D6271" w:rsidRDefault="00947C80" w:rsidP="00947C80">
      <w:r w:rsidRPr="000D6271"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09A6AA86" wp14:editId="4C8DA4B8">
                <wp:simplePos x="0" y="0"/>
                <wp:positionH relativeFrom="column">
                  <wp:posOffset>0</wp:posOffset>
                </wp:positionH>
                <wp:positionV relativeFrom="paragraph">
                  <wp:posOffset>2690037</wp:posOffset>
                </wp:positionV>
                <wp:extent cx="6032500" cy="3463984"/>
                <wp:effectExtent l="0" t="0" r="6350" b="317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500" cy="3463984"/>
                          <a:chOff x="0" y="0"/>
                          <a:chExt cx="6032500" cy="3463984"/>
                        </a:xfrm>
                      </wpg:grpSpPr>
                      <wps:wsp>
                        <wps:cNvPr id="1" name="Rectangle 1"/>
                        <wps:cNvSpPr/>
                        <wps:spPr>
                          <a:xfrm flipV="1">
                            <a:off x="0" y="0"/>
                            <a:ext cx="6032500" cy="3244084"/>
                          </a:xfrm>
                          <a:prstGeom prst="rect">
                            <a:avLst/>
                          </a:prstGeom>
                          <a:solidFill>
                            <a:srgbClr val="1EA89B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Isosceles Triangle 15"/>
                        <wps:cNvSpPr/>
                        <wps:spPr>
                          <a:xfrm flipV="1">
                            <a:off x="233916" y="3242930"/>
                            <a:ext cx="256423" cy="221054"/>
                          </a:xfrm>
                          <a:prstGeom prst="triangl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8388F5" id="Group 44" o:spid="_x0000_s1026" style="position:absolute;margin-left:0;margin-top:211.8pt;width:475pt;height:272.75pt;z-index:251644416" coordsize="60325,34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">
                <v:rect id="Rectangle 1" o:spid="_x0000_s1027" style="position:absolute;width:60325;height:3244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kvMMA&#10;AADaAAAADwAAAGRycy9kb3ducmV2LnhtbESPQWvCQBCF70L/wzIFb7ppD1Kiq9iQQvEgNob0OmSn&#10;STQ7G7Jbjf/eDQiehuG9982b1WYwrbhQ7xrLCt7mEQji0uqGKwX58Wv2AcJ5ZI2tZVJwIweb9ctk&#10;hbG2V/6hS+YrESDsYlRQe9/FUrqyJoNubjvioP3Z3qAPa19J3eM1wE0r36NoIQ02HC7U2FFSU3nO&#10;/k2gpJ82sfvdYZdEaVHI/JQmvyelpq/DdgnC0+Cf5kf6W4f6ML4yTr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GkvMMAAADaAAAADwAAAAAAAAAAAAAAAACYAgAAZHJzL2Rv&#10;d25yZXYueG1sUEsFBgAAAAAEAAQA9QAAAIgDAAAAAA==&#10;" fillcolor="#1ea89b" stroked="f" strokeweight="1pt"/>
                <v:shape id="Isosceles Triangle 15" o:spid="_x0000_s1028" type="#_x0000_t5" style="position:absolute;left:2339;top:32429;width:2564;height:221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FHcMA&#10;AADbAAAADwAAAGRycy9kb3ducmV2LnhtbERPTWvCQBC9F/wPywi9SN0YWinRVUyhtHiysSXXMTsm&#10;wexsyK4m+uu7BaG3ebzPWa4H04gLda62rGA2jUAQF1bXXCr43r8/vYJwHlljY5kUXMnBejV6WGKi&#10;bc9fdMl8KUIIuwQVVN63iZSuqMigm9qWOHBH2xn0AXal1B32Idw0Mo6iuTRYc2iosKW3iopTdjYK&#10;0uLncL1tJ89pTLv8nE36/INKpR7Hw2YBwtPg/8V396cO81/g75dw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VFHcMAAADbAAAADwAAAAAAAAAAAAAAAACYAgAAZHJzL2Rv&#10;d25yZXYueG1sUEsFBgAAAAAEAAQA9QAAAIgDAAAAAA==&#10;" fillcolor="#1ea89b [3204]" stroked="f" strokeweight="1pt"/>
              </v:group>
            </w:pict>
          </mc:Fallback>
        </mc:AlternateContent>
      </w:r>
      <w:r w:rsidRPr="000D6271">
        <w:rPr>
          <w:noProof/>
          <w:lang w:eastAsia="es-AR"/>
        </w:rPr>
        <w:drawing>
          <wp:anchor distT="0" distB="0" distL="114300" distR="114300" simplePos="0" relativeHeight="251648512" behindDoc="0" locked="0" layoutInCell="1" allowOverlap="1" wp14:anchorId="09A6AA88" wp14:editId="70F50CE5">
            <wp:simplePos x="0" y="0"/>
            <wp:positionH relativeFrom="column">
              <wp:posOffset>240665</wp:posOffset>
            </wp:positionH>
            <wp:positionV relativeFrom="paragraph">
              <wp:posOffset>2959735</wp:posOffset>
            </wp:positionV>
            <wp:extent cx="226060" cy="226060"/>
            <wp:effectExtent l="0" t="0" r="2540" b="2540"/>
            <wp:wrapNone/>
            <wp:docPr id="18" name="Picture 4" descr="C:\Users\lcittanti\Documents\documentos institucionales\ppt\faceboo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C:\Users\lcittanti\Documents\documentos institucionales\ppt\facebook-0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" cy="22606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D6271">
        <w:rPr>
          <w:noProof/>
          <w:lang w:eastAsia="es-AR"/>
        </w:rPr>
        <w:drawing>
          <wp:anchor distT="0" distB="0" distL="114300" distR="114300" simplePos="0" relativeHeight="251653632" behindDoc="0" locked="0" layoutInCell="1" allowOverlap="1" wp14:anchorId="09A6AA8A" wp14:editId="03FC962C">
            <wp:simplePos x="0" y="0"/>
            <wp:positionH relativeFrom="column">
              <wp:posOffset>240665</wp:posOffset>
            </wp:positionH>
            <wp:positionV relativeFrom="paragraph">
              <wp:posOffset>3289935</wp:posOffset>
            </wp:positionV>
            <wp:extent cx="222250" cy="222250"/>
            <wp:effectExtent l="0" t="0" r="6350" b="6350"/>
            <wp:wrapNone/>
            <wp:docPr id="11" name="Picture 5" descr="C:\Users\lcittanti\Documents\documentos institucionales\ppt\twitter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 descr="C:\Users\lcittanti\Documents\documentos institucionales\ppt\twitter-01-0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D6271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9A6AA8C" wp14:editId="0C19B588">
                <wp:simplePos x="0" y="0"/>
                <wp:positionH relativeFrom="column">
                  <wp:posOffset>462915</wp:posOffset>
                </wp:positionH>
                <wp:positionV relativeFrom="paragraph">
                  <wp:posOffset>2942590</wp:posOffset>
                </wp:positionV>
                <wp:extent cx="1133475" cy="260985"/>
                <wp:effectExtent l="0" t="0" r="0" b="0"/>
                <wp:wrapNone/>
                <wp:docPr id="7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A6AAA3" w14:textId="77777777" w:rsidR="00396DAA" w:rsidRPr="000C1C3E" w:rsidRDefault="00396DAA" w:rsidP="00947C80">
                            <w:pPr>
                              <w:pStyle w:val="NormalWeb"/>
                              <w:spacing w:after="0"/>
                              <w:rPr>
                                <w:sz w:val="28"/>
                              </w:rPr>
                            </w:pPr>
                            <w:proofErr w:type="spellStart"/>
                            <w:r w:rsidRPr="000C1C3E">
                              <w:rPr>
                                <w:rFonts w:asciiTheme="minorHAnsi" w:hAnsi="Segoe UI" w:cstheme="minorBidi"/>
                                <w:color w:val="FFFFFF" w:themeColor="background1"/>
                                <w:kern w:val="24"/>
                                <w:szCs w:val="22"/>
                              </w:rPr>
                              <w:t>HexactaArg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6AA8C" id="TextBox 22" o:spid="_x0000_s1028" type="#_x0000_t202" style="position:absolute;left:0;text-align:left;margin-left:36.45pt;margin-top:231.7pt;width:89.25pt;height:20.5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" filled="f" stroked="f">
                <v:textbox style="mso-fit-shape-to-text:t">
                  <w:txbxContent>
                    <w:p w14:paraId="09A6AAA3" w14:textId="77777777" w:rsidR="00396DAA" w:rsidRPr="000C1C3E" w:rsidRDefault="00396DAA" w:rsidP="00947C80">
                      <w:pPr>
                        <w:pStyle w:val="NormalWeb"/>
                        <w:spacing w:after="0"/>
                        <w:rPr>
                          <w:sz w:val="28"/>
                        </w:rPr>
                      </w:pPr>
                      <w:proofErr w:type="spellStart"/>
                      <w:r w:rsidRPr="000C1C3E">
                        <w:rPr>
                          <w:rFonts w:asciiTheme="minorHAnsi" w:hAnsi="Segoe UI" w:cstheme="minorBidi"/>
                          <w:color w:val="FFFFFF" w:themeColor="background1"/>
                          <w:kern w:val="24"/>
                          <w:szCs w:val="22"/>
                        </w:rPr>
                        <w:t>HexactaArg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0D6271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A6AA8E" wp14:editId="5155E7F0">
                <wp:simplePos x="0" y="0"/>
                <wp:positionH relativeFrom="column">
                  <wp:posOffset>438150</wp:posOffset>
                </wp:positionH>
                <wp:positionV relativeFrom="paragraph">
                  <wp:posOffset>3271411</wp:posOffset>
                </wp:positionV>
                <wp:extent cx="1454785" cy="260985"/>
                <wp:effectExtent l="0" t="0" r="0" b="0"/>
                <wp:wrapNone/>
                <wp:docPr id="8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8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A6AAA4" w14:textId="77777777" w:rsidR="00396DAA" w:rsidRPr="000C1C3E" w:rsidRDefault="00396DAA" w:rsidP="00947C80">
                            <w:pPr>
                              <w:pStyle w:val="NormalWeb"/>
                              <w:spacing w:after="0"/>
                              <w:rPr>
                                <w:sz w:val="28"/>
                              </w:rPr>
                            </w:pPr>
                            <w:r w:rsidRPr="000C1C3E">
                              <w:rPr>
                                <w:rFonts w:asciiTheme="minorHAnsi" w:hAnsi="Segoe UI" w:cstheme="minorBidi"/>
                                <w:color w:val="FFFFFF" w:themeColor="background1"/>
                                <w:kern w:val="24"/>
                                <w:szCs w:val="22"/>
                              </w:rPr>
                              <w:t>@Hexacta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6AA8E" id="TextBox 23" o:spid="_x0000_s1029" type="#_x0000_t202" style="position:absolute;left:0;text-align:left;margin-left:34.5pt;margin-top:257.6pt;width:114.55pt;height:20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" filled="f" stroked="f">
                <v:textbox style="mso-fit-shape-to-text:t">
                  <w:txbxContent>
                    <w:p w14:paraId="09A6AAA4" w14:textId="77777777" w:rsidR="00396DAA" w:rsidRPr="000C1C3E" w:rsidRDefault="00396DAA" w:rsidP="00947C80">
                      <w:pPr>
                        <w:pStyle w:val="NormalWeb"/>
                        <w:spacing w:after="0"/>
                        <w:rPr>
                          <w:sz w:val="28"/>
                        </w:rPr>
                      </w:pPr>
                      <w:r w:rsidRPr="000C1C3E">
                        <w:rPr>
                          <w:rFonts w:asciiTheme="minorHAnsi" w:hAnsi="Segoe UI" w:cstheme="minorBidi"/>
                          <w:color w:val="FFFFFF" w:themeColor="background1"/>
                          <w:kern w:val="24"/>
                          <w:szCs w:val="22"/>
                        </w:rPr>
                        <w:t>@Hexacta</w:t>
                      </w:r>
                    </w:p>
                  </w:txbxContent>
                </v:textbox>
              </v:shape>
            </w:pict>
          </mc:Fallback>
        </mc:AlternateContent>
      </w:r>
      <w:r w:rsidRPr="000D6271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9A6AA90" wp14:editId="67AFD19B">
                <wp:simplePos x="0" y="0"/>
                <wp:positionH relativeFrom="column">
                  <wp:posOffset>4349115</wp:posOffset>
                </wp:positionH>
                <wp:positionV relativeFrom="paragraph">
                  <wp:posOffset>5347970</wp:posOffset>
                </wp:positionV>
                <wp:extent cx="1583690" cy="292100"/>
                <wp:effectExtent l="0" t="0" r="0" b="0"/>
                <wp:wrapNone/>
                <wp:docPr id="6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690" cy="2921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A6AAA5" w14:textId="77777777" w:rsidR="00396DAA" w:rsidRDefault="00396DAA" w:rsidP="00947C80">
                            <w:pPr>
                              <w:pStyle w:val="NormalWeb"/>
                              <w:spacing w:after="0"/>
                            </w:pPr>
                            <w:r>
                              <w:rPr>
                                <w:rFonts w:asciiTheme="minorHAnsi" w:hAnsi="Segoe UI" w:cstheme="minorBidi"/>
                                <w:color w:val="FFFFFF" w:themeColor="background1"/>
                                <w:kern w:val="24"/>
                                <w:sz w:val="26"/>
                                <w:szCs w:val="26"/>
                              </w:rPr>
                              <w:t>www.hexacta.com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6AA90" id="TextBox 21" o:spid="_x0000_s1030" type="#_x0000_t202" style="position:absolute;left:0;text-align:left;margin-left:342.45pt;margin-top:421.1pt;width:124.7pt;height:23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" filled="f" stroked="f">
                <v:textbox style="mso-fit-shape-to-text:t">
                  <w:txbxContent>
                    <w:p w14:paraId="09A6AAA5" w14:textId="77777777" w:rsidR="00396DAA" w:rsidRDefault="00396DAA" w:rsidP="00947C80">
                      <w:pPr>
                        <w:pStyle w:val="NormalWeb"/>
                        <w:spacing w:after="0"/>
                      </w:pPr>
                      <w:r>
                        <w:rPr>
                          <w:rFonts w:asciiTheme="minorHAnsi" w:hAnsi="Segoe UI" w:cstheme="minorBidi"/>
                          <w:color w:val="FFFFFF" w:themeColor="background1"/>
                          <w:kern w:val="24"/>
                          <w:sz w:val="26"/>
                          <w:szCs w:val="26"/>
                        </w:rPr>
                        <w:t>www.hexacta.com</w:t>
                      </w:r>
                    </w:p>
                  </w:txbxContent>
                </v:textbox>
              </v:shape>
            </w:pict>
          </mc:Fallback>
        </mc:AlternateContent>
      </w:r>
      <w:r w:rsidRPr="000D6271">
        <w:rPr>
          <w:noProof/>
          <w:lang w:eastAsia="es-AR"/>
        </w:rPr>
        <w:drawing>
          <wp:anchor distT="0" distB="0" distL="114300" distR="114300" simplePos="0" relativeHeight="251645440" behindDoc="0" locked="0" layoutInCell="1" allowOverlap="1" wp14:anchorId="09A6AA92" wp14:editId="5F0904F8">
            <wp:simplePos x="0" y="0"/>
            <wp:positionH relativeFrom="column">
              <wp:posOffset>238125</wp:posOffset>
            </wp:positionH>
            <wp:positionV relativeFrom="paragraph">
              <wp:posOffset>5316855</wp:posOffset>
            </wp:positionV>
            <wp:extent cx="1220470" cy="306070"/>
            <wp:effectExtent l="0" t="0" r="0" b="0"/>
            <wp:wrapNone/>
            <wp:docPr id="10" name="Picture 2" descr="C:\Users\lcittanti\Documents\recursos hexacta\hexacta_log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C:\Users\lcittanti\Documents\recursos hexacta\hexacta_logo-0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306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D6271">
        <w:rPr>
          <w:noProof/>
          <w:lang w:eastAsia="es-AR"/>
        </w:rPr>
        <w:drawing>
          <wp:inline distT="0" distB="0" distL="0" distR="0" wp14:anchorId="09A6AA94" wp14:editId="16EF3E48">
            <wp:extent cx="6029325" cy="2686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F_1275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" b="34229"/>
                    <a:stretch/>
                  </pic:blipFill>
                  <pic:spPr bwMode="auto">
                    <a:xfrm>
                      <a:off x="0" y="0"/>
                      <a:ext cx="6030638" cy="268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A6AA21" w14:textId="4A2D7356" w:rsidR="00947C80" w:rsidRPr="000D6271" w:rsidRDefault="00947C80" w:rsidP="00947C80">
      <w:pPr>
        <w:spacing w:line="360" w:lineRule="auto"/>
        <w:jc w:val="left"/>
        <w:textboxTightWrap w:val="none"/>
      </w:pPr>
    </w:p>
    <w:sectPr w:rsidR="00947C80" w:rsidRPr="000D6271" w:rsidSect="00652852">
      <w:footerReference w:type="default" r:id="rId43"/>
      <w:headerReference w:type="first" r:id="rId44"/>
      <w:pgSz w:w="12240" w:h="15840" w:code="1"/>
      <w:pgMar w:top="1440" w:right="1440" w:bottom="1440" w:left="1440" w:header="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C0D592" w14:textId="77777777" w:rsidR="00CD45FA" w:rsidRDefault="00CD45FA">
      <w:r>
        <w:separator/>
      </w:r>
    </w:p>
  </w:endnote>
  <w:endnote w:type="continuationSeparator" w:id="0">
    <w:p w14:paraId="2E2DC529" w14:textId="77777777" w:rsidR="00CD45FA" w:rsidRDefault="00CD4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A6AA9A" w14:textId="04D666D5" w:rsidR="00396DAA" w:rsidRPr="00240225" w:rsidRDefault="00396DAA" w:rsidP="00F52EF2">
    <w:pPr>
      <w:pStyle w:val="Footer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9A6AA9D" wp14:editId="09A6AA9E">
              <wp:simplePos x="0" y="0"/>
              <wp:positionH relativeFrom="column">
                <wp:posOffset>4929505</wp:posOffset>
              </wp:positionH>
              <wp:positionV relativeFrom="paragraph">
                <wp:posOffset>306374</wp:posOffset>
              </wp:positionV>
              <wp:extent cx="1009788" cy="159026"/>
              <wp:effectExtent l="0" t="0" r="0" b="12700"/>
              <wp:wrapNone/>
              <wp:docPr id="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788" cy="1590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6AAA6" w14:textId="2E9A95DF" w:rsidR="00396DAA" w:rsidRPr="008009F6" w:rsidRDefault="00396DAA" w:rsidP="008009F6">
                          <w:pPr>
                            <w:ind w:right="31"/>
                            <w:jc w:val="right"/>
                            <w:rPr>
                              <w:color w:val="A6A6A6" w:themeColor="background1" w:themeShade="A6"/>
                            </w:rPr>
                          </w:pP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  <w:sz w:val="16"/>
                            </w:rPr>
                            <w:t xml:space="preserve">Página </w: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  <w:sz w:val="16"/>
                            </w:rPr>
                            <w:fldChar w:fldCharType="begin"/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  <w:sz w:val="16"/>
                            </w:rPr>
                            <w:instrText xml:space="preserve"> PAGE </w:instrTex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  <w:sz w:val="16"/>
                            </w:rPr>
                            <w:fldChar w:fldCharType="separate"/>
                          </w:r>
                          <w:r w:rsidR="0054797E">
                            <w:rPr>
                              <w:rStyle w:val="PageNumber"/>
                              <w:noProof/>
                              <w:color w:val="A6A6A6" w:themeColor="background1" w:themeShade="A6"/>
                              <w:sz w:val="16"/>
                            </w:rPr>
                            <w:t>4</w: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A6AA9D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388.15pt;margin-top:24.1pt;width:79.5pt;height:12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S2drAIAAKo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" filled="f" stroked="f">
              <v:textbox inset="0,0,0,0">
                <w:txbxContent>
                  <w:p w14:paraId="09A6AAA6" w14:textId="2E9A95DF" w:rsidR="00396DAA" w:rsidRPr="008009F6" w:rsidRDefault="00396DAA" w:rsidP="008009F6">
                    <w:pPr>
                      <w:ind w:right="31"/>
                      <w:jc w:val="right"/>
                      <w:rPr>
                        <w:color w:val="A6A6A6" w:themeColor="background1" w:themeShade="A6"/>
                      </w:rPr>
                    </w:pPr>
                    <w:r w:rsidRPr="008009F6">
                      <w:rPr>
                        <w:rStyle w:val="PageNumber"/>
                        <w:color w:val="A6A6A6" w:themeColor="background1" w:themeShade="A6"/>
                        <w:sz w:val="16"/>
                      </w:rPr>
                      <w:t xml:space="preserve">Página </w:t>
                    </w:r>
                    <w:r w:rsidRPr="008009F6">
                      <w:rPr>
                        <w:rStyle w:val="PageNumber"/>
                        <w:color w:val="A6A6A6" w:themeColor="background1" w:themeShade="A6"/>
                        <w:sz w:val="16"/>
                      </w:rPr>
                      <w:fldChar w:fldCharType="begin"/>
                    </w:r>
                    <w:r w:rsidRPr="008009F6">
                      <w:rPr>
                        <w:rStyle w:val="PageNumber"/>
                        <w:color w:val="A6A6A6" w:themeColor="background1" w:themeShade="A6"/>
                        <w:sz w:val="16"/>
                      </w:rPr>
                      <w:instrText xml:space="preserve"> PAGE </w:instrText>
                    </w:r>
                    <w:r w:rsidRPr="008009F6">
                      <w:rPr>
                        <w:rStyle w:val="PageNumber"/>
                        <w:color w:val="A6A6A6" w:themeColor="background1" w:themeShade="A6"/>
                        <w:sz w:val="16"/>
                      </w:rPr>
                      <w:fldChar w:fldCharType="separate"/>
                    </w:r>
                    <w:r w:rsidR="0054797E">
                      <w:rPr>
                        <w:rStyle w:val="PageNumber"/>
                        <w:noProof/>
                        <w:color w:val="A6A6A6" w:themeColor="background1" w:themeShade="A6"/>
                        <w:sz w:val="16"/>
                      </w:rPr>
                      <w:t>4</w:t>
                    </w:r>
                    <w:r w:rsidRPr="008009F6">
                      <w:rPr>
                        <w:rStyle w:val="PageNumber"/>
                        <w:color w:val="A6A6A6" w:themeColor="background1" w:themeShade="A6"/>
                        <w:sz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br/>
    </w:r>
    <w:sdt>
      <w:sdtPr>
        <w:rPr>
          <w:color w:val="auto"/>
        </w:rPr>
        <w:alias w:val="Title"/>
        <w:tag w:val=""/>
        <w:id w:val="39671455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olor w:val="A6A6A6" w:themeColor="background1" w:themeShade="A6"/>
        </w:rPr>
      </w:sdtEndPr>
      <w:sdtContent>
        <w:r w:rsidR="00BC2A10">
          <w:rPr>
            <w:color w:val="auto"/>
          </w:rPr>
          <w:t>Instalación del ambiente para el Workshop Web</w:t>
        </w:r>
      </w:sdtContent>
    </w:sdt>
    <w:r>
      <w:rPr>
        <w:color w:val="auto"/>
      </w:rPr>
      <w:t xml:space="preserve"> - Hexacta</w:t>
    </w:r>
  </w:p>
  <w:p w14:paraId="09A6AA9B" w14:textId="77777777" w:rsidR="00396DAA" w:rsidRPr="00F52EF2" w:rsidRDefault="00396DAA" w:rsidP="00F52EF2">
    <w:pPr>
      <w:pStyle w:val="Footer"/>
    </w:pPr>
    <w:r w:rsidRPr="00F52EF2">
      <w:t>No imprima este documento si no es necesario. Protejamos el Medio Ambiente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DA4731" w14:textId="77777777" w:rsidR="00CD45FA" w:rsidRDefault="00CD45FA">
      <w:r>
        <w:separator/>
      </w:r>
    </w:p>
  </w:footnote>
  <w:footnote w:type="continuationSeparator" w:id="0">
    <w:p w14:paraId="1E7FE8EB" w14:textId="77777777" w:rsidR="00CD45FA" w:rsidRDefault="00CD45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A6AA9C" w14:textId="77777777" w:rsidR="00396DAA" w:rsidRDefault="00396DAA">
    <w:pPr>
      <w:pStyle w:val="Header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9A6AA9F" wp14:editId="09A6AAA0">
              <wp:simplePos x="0" y="0"/>
              <wp:positionH relativeFrom="column">
                <wp:posOffset>-1143000</wp:posOffset>
              </wp:positionH>
              <wp:positionV relativeFrom="paragraph">
                <wp:posOffset>629285</wp:posOffset>
              </wp:positionV>
              <wp:extent cx="215900" cy="9096375"/>
              <wp:effectExtent l="3810" t="3175" r="0" b="0"/>
              <wp:wrapNone/>
              <wp:docPr id="3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5900" cy="9096375"/>
                      </a:xfrm>
                      <a:prstGeom prst="rect">
                        <a:avLst/>
                      </a:prstGeom>
                      <a:solidFill>
                        <a:srgbClr val="F2F2F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B482BE" id="Rectangle 22" o:spid="_x0000_s1026" style="position:absolute;margin-left:-90pt;margin-top:49.55pt;width:17pt;height:716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" fillcolor="#f2f2f2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2.5pt;height:33.75pt" o:bullet="t">
        <v:imagedata r:id="rId1" o:title="arrow"/>
      </v:shape>
    </w:pict>
  </w:numPicBullet>
  <w:numPicBullet w:numPicBulletId="1">
    <w:pict>
      <v:shape w14:anchorId="09A6AA26" id="_x0000_i1029" type="#_x0000_t75" style="width:22.5pt;height:33.75pt" o:bullet="t">
        <v:imagedata r:id="rId2" o:title="art9BBC"/>
      </v:shape>
    </w:pict>
  </w:numPicBullet>
  <w:abstractNum w:abstractNumId="0" w15:restartNumberingAfterBreak="0">
    <w:nsid w:val="FFFFFF7C"/>
    <w:multiLevelType w:val="singleLevel"/>
    <w:tmpl w:val="B3E00C5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90639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B12F9F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6CCE6E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89AE79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829075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BA55EB0"/>
    <w:multiLevelType w:val="multilevel"/>
    <w:tmpl w:val="45982C08"/>
    <w:numStyleLink w:val="ListBullets"/>
  </w:abstractNum>
  <w:abstractNum w:abstractNumId="7" w15:restartNumberingAfterBreak="0">
    <w:nsid w:val="0E3661F2"/>
    <w:multiLevelType w:val="hybridMultilevel"/>
    <w:tmpl w:val="6E58832C"/>
    <w:lvl w:ilvl="0" w:tplc="A9E0A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12DA8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4E71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D43F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C72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7CDC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447BF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A278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0EEE3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B57573"/>
    <w:multiLevelType w:val="hybridMultilevel"/>
    <w:tmpl w:val="9C4A6E38"/>
    <w:lvl w:ilvl="0" w:tplc="EF4AA91C">
      <w:start w:val="1"/>
      <w:numFmt w:val="bullet"/>
      <w:pStyle w:val="Bullets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C2346E"/>
    <w:multiLevelType w:val="multilevel"/>
    <w:tmpl w:val="F62EDD94"/>
    <w:lvl w:ilvl="0">
      <w:start w:val="1"/>
      <w:numFmt w:val="bullet"/>
      <w:lvlText w:val="&gt;"/>
      <w:lvlJc w:val="left"/>
      <w:pPr>
        <w:ind w:left="340" w:hanging="340"/>
      </w:pPr>
      <w:rPr>
        <w:rFonts w:ascii="Segoe UI Semibold" w:hAnsi="Segoe UI Semibold" w:hint="default"/>
        <w:color w:val="1EA89B" w:themeColor="accent1"/>
      </w:rPr>
    </w:lvl>
    <w:lvl w:ilvl="1">
      <w:start w:val="1"/>
      <w:numFmt w:val="bullet"/>
      <w:lvlText w:val=""/>
      <w:lvlJc w:val="left"/>
      <w:pPr>
        <w:ind w:left="680" w:hanging="340"/>
      </w:pPr>
      <w:rPr>
        <w:rFonts w:ascii="Wingdings" w:hAnsi="Wingdings" w:hint="default"/>
        <w:color w:val="1EA89B" w:themeColor="accent1"/>
      </w:rPr>
    </w:lvl>
    <w:lvl w:ilvl="2">
      <w:start w:val="1"/>
      <w:numFmt w:val="bullet"/>
      <w:lvlText w:val="­"/>
      <w:lvlJc w:val="left"/>
      <w:pPr>
        <w:ind w:left="1020" w:hanging="340"/>
      </w:pPr>
      <w:rPr>
        <w:rFonts w:ascii="Segoe UI Semibold" w:hAnsi="Segoe UI Semibold" w:hint="default"/>
        <w:color w:val="1EA89B" w:themeColor="accent1"/>
      </w:rPr>
    </w:lvl>
    <w:lvl w:ilvl="3">
      <w:start w:val="1"/>
      <w:numFmt w:val="bullet"/>
      <w:lvlText w:val="&gt;"/>
      <w:lvlJc w:val="left"/>
      <w:pPr>
        <w:ind w:left="1360" w:hanging="340"/>
      </w:pPr>
      <w:rPr>
        <w:rFonts w:ascii="Segoe UI Semibold" w:hAnsi="Segoe UI Semibold" w:hint="default"/>
        <w:color w:val="1EA89B" w:themeColor="accent1"/>
      </w:rPr>
    </w:lvl>
    <w:lvl w:ilvl="4">
      <w:start w:val="1"/>
      <w:numFmt w:val="bullet"/>
      <w:lvlText w:val=""/>
      <w:lvlJc w:val="left"/>
      <w:pPr>
        <w:ind w:left="1700" w:hanging="340"/>
      </w:pPr>
      <w:rPr>
        <w:rFonts w:ascii="Wingdings" w:hAnsi="Wingdings" w:hint="default"/>
        <w:color w:val="1EA89B" w:themeColor="accent1"/>
      </w:rPr>
    </w:lvl>
    <w:lvl w:ilvl="5">
      <w:start w:val="1"/>
      <w:numFmt w:val="none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none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none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none"/>
      <w:lvlText w:val="%9."/>
      <w:lvlJc w:val="left"/>
      <w:pPr>
        <w:ind w:left="3060" w:hanging="340"/>
      </w:pPr>
      <w:rPr>
        <w:rFonts w:hint="default"/>
      </w:rPr>
    </w:lvl>
  </w:abstractNum>
  <w:abstractNum w:abstractNumId="10" w15:restartNumberingAfterBreak="0">
    <w:nsid w:val="206B5AC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23193483"/>
    <w:multiLevelType w:val="hybridMultilevel"/>
    <w:tmpl w:val="9F2496F0"/>
    <w:lvl w:ilvl="0" w:tplc="1FFA03A2">
      <w:start w:val="1"/>
      <w:numFmt w:val="bullet"/>
      <w:pStyle w:val="BulletsTable"/>
      <w:lvlText w:val="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  <w:color w:val="808080"/>
      </w:rPr>
    </w:lvl>
    <w:lvl w:ilvl="1" w:tplc="6276E4B0">
      <w:start w:val="1"/>
      <w:numFmt w:val="bullet"/>
      <w:lvlText w:val="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97CC0CA" w:tentative="1">
      <w:start w:val="1"/>
      <w:numFmt w:val="bullet"/>
      <w:lvlText w:val="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F680A8E" w:tentative="1">
      <w:start w:val="1"/>
      <w:numFmt w:val="bullet"/>
      <w:lvlText w:val="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34505340" w:tentative="1">
      <w:start w:val="1"/>
      <w:numFmt w:val="bullet"/>
      <w:lvlText w:val="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1C6446C" w:tentative="1">
      <w:start w:val="1"/>
      <w:numFmt w:val="bullet"/>
      <w:lvlText w:val="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7BC4112" w:tentative="1">
      <w:start w:val="1"/>
      <w:numFmt w:val="bullet"/>
      <w:lvlText w:val="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43A8EE4" w:tentative="1">
      <w:start w:val="1"/>
      <w:numFmt w:val="bullet"/>
      <w:lvlText w:val="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8568B4A" w:tentative="1">
      <w:start w:val="1"/>
      <w:numFmt w:val="bullet"/>
      <w:lvlText w:val="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2" w15:restartNumberingAfterBreak="0">
    <w:nsid w:val="2C100CCF"/>
    <w:multiLevelType w:val="multilevel"/>
    <w:tmpl w:val="45982C08"/>
    <w:styleLink w:val="ListBullets"/>
    <w:lvl w:ilvl="0">
      <w:start w:val="1"/>
      <w:numFmt w:val="bullet"/>
      <w:pStyle w:val="ListBullet"/>
      <w:lvlText w:val="&gt;"/>
      <w:lvlJc w:val="left"/>
      <w:pPr>
        <w:ind w:left="227" w:hanging="227"/>
      </w:pPr>
      <w:rPr>
        <w:rFonts w:ascii="Segoe UI" w:hAnsi="Segoe UI" w:hint="default"/>
        <w:b w:val="0"/>
        <w:i w:val="0"/>
        <w:color w:val="1EA89B" w:themeColor="accent1"/>
        <w:sz w:val="20"/>
      </w:rPr>
    </w:lvl>
    <w:lvl w:ilvl="1">
      <w:start w:val="1"/>
      <w:numFmt w:val="bullet"/>
      <w:pStyle w:val="ListBullet2"/>
      <w:lvlText w:val=""/>
      <w:lvlJc w:val="left"/>
      <w:pPr>
        <w:tabs>
          <w:tab w:val="num" w:pos="340"/>
        </w:tabs>
        <w:ind w:left="113" w:firstLine="114"/>
      </w:pPr>
      <w:rPr>
        <w:rFonts w:ascii="Wingdings" w:hAnsi="Wingdings" w:hint="default"/>
        <w:color w:val="1EA89B" w:themeColor="accent1"/>
        <w:sz w:val="20"/>
      </w:rPr>
    </w:lvl>
    <w:lvl w:ilvl="2">
      <w:start w:val="1"/>
      <w:numFmt w:val="bullet"/>
      <w:pStyle w:val="ListBullet3"/>
      <w:lvlText w:val="­"/>
      <w:lvlJc w:val="left"/>
      <w:pPr>
        <w:ind w:left="454" w:firstLine="56"/>
      </w:pPr>
      <w:rPr>
        <w:rFonts w:ascii="Segoe UI Semibold" w:hAnsi="Segoe UI Semibold" w:hint="default"/>
        <w:color w:val="1EA89B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52059CF"/>
    <w:multiLevelType w:val="multilevel"/>
    <w:tmpl w:val="25CC80D4"/>
    <w:lvl w:ilvl="0">
      <w:start w:val="1"/>
      <w:numFmt w:val="bullet"/>
      <w:lvlText w:val="&gt;"/>
      <w:lvlJc w:val="left"/>
      <w:pPr>
        <w:ind w:left="340" w:hanging="340"/>
      </w:pPr>
      <w:rPr>
        <w:rFonts w:ascii="Segoe UI Semibold" w:hAnsi="Segoe UI Semibold" w:hint="default"/>
        <w:color w:val="1EA89B" w:themeColor="accent1"/>
      </w:rPr>
    </w:lvl>
    <w:lvl w:ilvl="1">
      <w:start w:val="1"/>
      <w:numFmt w:val="bullet"/>
      <w:lvlText w:val=""/>
      <w:lvlJc w:val="left"/>
      <w:pPr>
        <w:ind w:left="680" w:hanging="340"/>
      </w:pPr>
      <w:rPr>
        <w:rFonts w:ascii="Wingdings" w:hAnsi="Wingdings" w:hint="default"/>
        <w:color w:val="1EA89B" w:themeColor="accent1"/>
      </w:rPr>
    </w:lvl>
    <w:lvl w:ilvl="2">
      <w:start w:val="1"/>
      <w:numFmt w:val="bullet"/>
      <w:lvlText w:val="­"/>
      <w:lvlJc w:val="left"/>
      <w:pPr>
        <w:ind w:left="1020" w:hanging="340"/>
      </w:pPr>
      <w:rPr>
        <w:rFonts w:ascii="Segoe UI Semibold" w:hAnsi="Segoe UI Semibold" w:hint="default"/>
        <w:color w:val="1EA89B" w:themeColor="accent1"/>
      </w:rPr>
    </w:lvl>
    <w:lvl w:ilvl="3">
      <w:start w:val="1"/>
      <w:numFmt w:val="bullet"/>
      <w:lvlText w:val="&gt;"/>
      <w:lvlJc w:val="left"/>
      <w:pPr>
        <w:ind w:left="1360" w:hanging="340"/>
      </w:pPr>
      <w:rPr>
        <w:rFonts w:ascii="Segoe UI Semibold" w:hAnsi="Segoe UI Semibold" w:hint="default"/>
        <w:color w:val="1EA89B" w:themeColor="accent1"/>
      </w:rPr>
    </w:lvl>
    <w:lvl w:ilvl="4">
      <w:start w:val="1"/>
      <w:numFmt w:val="bullet"/>
      <w:lvlText w:val=""/>
      <w:lvlJc w:val="left"/>
      <w:pPr>
        <w:ind w:left="1700" w:hanging="340"/>
      </w:pPr>
      <w:rPr>
        <w:rFonts w:ascii="Wingdings" w:hAnsi="Wingdings" w:hint="default"/>
        <w:color w:val="1EA89B" w:themeColor="accent1"/>
      </w:rPr>
    </w:lvl>
    <w:lvl w:ilvl="5">
      <w:start w:val="1"/>
      <w:numFmt w:val="none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none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none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none"/>
      <w:lvlText w:val="%9."/>
      <w:lvlJc w:val="left"/>
      <w:pPr>
        <w:ind w:left="3060" w:hanging="340"/>
      </w:pPr>
      <w:rPr>
        <w:rFonts w:hint="default"/>
      </w:rPr>
    </w:lvl>
  </w:abstractNum>
  <w:abstractNum w:abstractNumId="14" w15:restartNumberingAfterBreak="0">
    <w:nsid w:val="3DBB763F"/>
    <w:multiLevelType w:val="hybridMultilevel"/>
    <w:tmpl w:val="BE844862"/>
    <w:lvl w:ilvl="0" w:tplc="1C16CD52">
      <w:start w:val="1"/>
      <w:numFmt w:val="bullet"/>
      <w:lvlText w:val="&gt;"/>
      <w:lvlJc w:val="left"/>
      <w:pPr>
        <w:ind w:left="1440" w:hanging="360"/>
      </w:pPr>
      <w:rPr>
        <w:rFonts w:ascii="Segoe UI Semibold" w:hAnsi="Segoe UI Semibold" w:hint="default"/>
        <w:b/>
        <w:i w:val="0"/>
        <w:color w:val="1EA89B" w:themeColor="accent1"/>
      </w:rPr>
    </w:lvl>
    <w:lvl w:ilvl="1" w:tplc="26644EAE">
      <w:start w:val="1"/>
      <w:numFmt w:val="bullet"/>
      <w:lvlText w:val="­"/>
      <w:lvlJc w:val="left"/>
      <w:pPr>
        <w:ind w:left="2160" w:hanging="360"/>
      </w:pPr>
      <w:rPr>
        <w:rFonts w:ascii="Segoe UI Semibold" w:hAnsi="Segoe UI Semibold" w:hint="default"/>
        <w:color w:val="1EA89B" w:themeColor="accent1"/>
      </w:rPr>
    </w:lvl>
    <w:lvl w:ilvl="2" w:tplc="BECE8AA8">
      <w:start w:val="1"/>
      <w:numFmt w:val="bullet"/>
      <w:lvlText w:val=""/>
      <w:lvlJc w:val="left"/>
      <w:pPr>
        <w:ind w:left="2880" w:hanging="360"/>
      </w:pPr>
      <w:rPr>
        <w:rFonts w:ascii="Wingdings" w:hAnsi="Wingdings" w:hint="default"/>
        <w:color w:val="1EA89B" w:themeColor="accent1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7C6A0B"/>
    <w:multiLevelType w:val="hybridMultilevel"/>
    <w:tmpl w:val="B4E2EBA4"/>
    <w:lvl w:ilvl="0" w:tplc="8B0E187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C6384D"/>
    <w:multiLevelType w:val="hybridMultilevel"/>
    <w:tmpl w:val="51CC86BC"/>
    <w:lvl w:ilvl="0" w:tplc="5A4CA440">
      <w:start w:val="1"/>
      <w:numFmt w:val="bullet"/>
      <w:pStyle w:val="ListParagraph"/>
      <w:lvlText w:val=""/>
      <w:lvlJc w:val="left"/>
      <w:pPr>
        <w:ind w:left="720" w:hanging="360"/>
      </w:pPr>
      <w:rPr>
        <w:rFonts w:ascii="Symbol" w:hAnsi="Symbol" w:hint="default"/>
        <w:color w:val="1EA89B" w:themeColor="accent1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AB10B3"/>
    <w:multiLevelType w:val="hybridMultilevel"/>
    <w:tmpl w:val="A74EF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DF251F"/>
    <w:multiLevelType w:val="multilevel"/>
    <w:tmpl w:val="B72EE8B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ascii="Segoe UI" w:hAnsi="Segoe UI" w:hint="default"/>
        <w:b w:val="0"/>
        <w:i w:val="0"/>
        <w:color w:val="1EA89B" w:themeColor="accent1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B0D1BB7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4AF3A68"/>
    <w:multiLevelType w:val="multilevel"/>
    <w:tmpl w:val="25CC80D4"/>
    <w:styleLink w:val="ListBullets0"/>
    <w:lvl w:ilvl="0">
      <w:start w:val="1"/>
      <w:numFmt w:val="bullet"/>
      <w:lvlText w:val="&gt;"/>
      <w:lvlJc w:val="left"/>
      <w:pPr>
        <w:ind w:left="340" w:hanging="340"/>
      </w:pPr>
      <w:rPr>
        <w:rFonts w:ascii="Segoe UI Semibold" w:hAnsi="Segoe UI Semibold" w:hint="default"/>
        <w:color w:val="1EA89B" w:themeColor="accent1"/>
      </w:rPr>
    </w:lvl>
    <w:lvl w:ilvl="1">
      <w:start w:val="1"/>
      <w:numFmt w:val="bullet"/>
      <w:lvlText w:val=""/>
      <w:lvlJc w:val="left"/>
      <w:pPr>
        <w:ind w:left="680" w:hanging="340"/>
      </w:pPr>
      <w:rPr>
        <w:rFonts w:ascii="Wingdings" w:hAnsi="Wingdings" w:hint="default"/>
        <w:color w:val="1EA89B" w:themeColor="accent1"/>
      </w:rPr>
    </w:lvl>
    <w:lvl w:ilvl="2">
      <w:start w:val="1"/>
      <w:numFmt w:val="bullet"/>
      <w:lvlText w:val="­"/>
      <w:lvlJc w:val="left"/>
      <w:pPr>
        <w:ind w:left="1020" w:hanging="340"/>
      </w:pPr>
      <w:rPr>
        <w:rFonts w:ascii="Segoe UI Semibold" w:hAnsi="Segoe UI Semibold" w:hint="default"/>
        <w:color w:val="1EA89B" w:themeColor="accent1"/>
      </w:rPr>
    </w:lvl>
    <w:lvl w:ilvl="3">
      <w:start w:val="1"/>
      <w:numFmt w:val="bullet"/>
      <w:lvlText w:val="&gt;"/>
      <w:lvlJc w:val="left"/>
      <w:pPr>
        <w:ind w:left="1360" w:hanging="340"/>
      </w:pPr>
      <w:rPr>
        <w:rFonts w:ascii="Segoe UI Semibold" w:hAnsi="Segoe UI Semibold" w:hint="default"/>
        <w:color w:val="1EA89B" w:themeColor="accent1"/>
      </w:rPr>
    </w:lvl>
    <w:lvl w:ilvl="4">
      <w:start w:val="1"/>
      <w:numFmt w:val="bullet"/>
      <w:lvlText w:val=""/>
      <w:lvlJc w:val="left"/>
      <w:pPr>
        <w:ind w:left="1700" w:hanging="340"/>
      </w:pPr>
      <w:rPr>
        <w:rFonts w:ascii="Wingdings" w:hAnsi="Wingdings" w:hint="default"/>
        <w:color w:val="1EA89B" w:themeColor="accent1"/>
      </w:rPr>
    </w:lvl>
    <w:lvl w:ilvl="5">
      <w:start w:val="1"/>
      <w:numFmt w:val="none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none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none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none"/>
      <w:lvlText w:val="%9."/>
      <w:lvlJc w:val="left"/>
      <w:pPr>
        <w:ind w:left="3060" w:hanging="340"/>
      </w:pPr>
      <w:rPr>
        <w:rFonts w:hint="default"/>
      </w:rPr>
    </w:lvl>
  </w:abstractNum>
  <w:abstractNum w:abstractNumId="21" w15:restartNumberingAfterBreak="0">
    <w:nsid w:val="75AE640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8"/>
  </w:num>
  <w:num w:numId="2">
    <w:abstractNumId w:val="21"/>
  </w:num>
  <w:num w:numId="3">
    <w:abstractNumId w:val="10"/>
  </w:num>
  <w:num w:numId="4">
    <w:abstractNumId w:val="11"/>
  </w:num>
  <w:num w:numId="5">
    <w:abstractNumId w:val="4"/>
  </w:num>
  <w:num w:numId="6">
    <w:abstractNumId w:val="3"/>
  </w:num>
  <w:num w:numId="7">
    <w:abstractNumId w:val="2"/>
  </w:num>
  <w:num w:numId="8">
    <w:abstractNumId w:val="14"/>
  </w:num>
  <w:num w:numId="9">
    <w:abstractNumId w:val="16"/>
  </w:num>
  <w:num w:numId="10">
    <w:abstractNumId w:val="18"/>
  </w:num>
  <w:num w:numId="11">
    <w:abstractNumId w:val="12"/>
  </w:num>
  <w:num w:numId="12">
    <w:abstractNumId w:val="6"/>
  </w:num>
  <w:num w:numId="13">
    <w:abstractNumId w:val="20"/>
  </w:num>
  <w:num w:numId="14">
    <w:abstractNumId w:val="13"/>
  </w:num>
  <w:num w:numId="15">
    <w:abstractNumId w:val="19"/>
  </w:num>
  <w:num w:numId="16">
    <w:abstractNumId w:val="1"/>
  </w:num>
  <w:num w:numId="17">
    <w:abstractNumId w:val="0"/>
  </w:num>
  <w:num w:numId="18">
    <w:abstractNumId w:val="15"/>
  </w:num>
  <w:num w:numId="19">
    <w:abstractNumId w:val="7"/>
  </w:num>
  <w:num w:numId="20">
    <w:abstractNumId w:val="9"/>
  </w:num>
  <w:num w:numId="21">
    <w:abstractNumId w:val="17"/>
  </w:num>
  <w:num w:numId="22">
    <w:abstractNumId w:val="18"/>
  </w:num>
  <w:num w:numId="23">
    <w:abstractNumId w:val="5"/>
  </w:num>
  <w:num w:numId="24">
    <w:abstractNumId w:val="6"/>
  </w:num>
  <w:num w:numId="25">
    <w:abstractNumId w:val="6"/>
  </w:num>
  <w:num w:numId="26">
    <w:abstractNumId w:val="6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20"/>
  <w:hyphenationZone w:val="425"/>
  <w:characterSpacingControl w:val="doNotCompress"/>
  <w:hdrShapeDefaults>
    <o:shapedefaults v:ext="edit" spidmax="2049">
      <o:colormru v:ext="edit" colors="#007c85,#f2f2f2,#f7f7f7,#f5f5f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E42"/>
    <w:rsid w:val="00000183"/>
    <w:rsid w:val="00003045"/>
    <w:rsid w:val="00003435"/>
    <w:rsid w:val="0000378D"/>
    <w:rsid w:val="000056DF"/>
    <w:rsid w:val="000076C0"/>
    <w:rsid w:val="00007975"/>
    <w:rsid w:val="000122B4"/>
    <w:rsid w:val="0001434F"/>
    <w:rsid w:val="000147BF"/>
    <w:rsid w:val="000162AC"/>
    <w:rsid w:val="00017723"/>
    <w:rsid w:val="00017873"/>
    <w:rsid w:val="00023829"/>
    <w:rsid w:val="00033B09"/>
    <w:rsid w:val="00034959"/>
    <w:rsid w:val="000367E8"/>
    <w:rsid w:val="00037226"/>
    <w:rsid w:val="000406C9"/>
    <w:rsid w:val="00041F65"/>
    <w:rsid w:val="00046E0A"/>
    <w:rsid w:val="0005125D"/>
    <w:rsid w:val="00057299"/>
    <w:rsid w:val="00060EB8"/>
    <w:rsid w:val="000616D1"/>
    <w:rsid w:val="000622A0"/>
    <w:rsid w:val="00063ECC"/>
    <w:rsid w:val="000647D0"/>
    <w:rsid w:val="00065561"/>
    <w:rsid w:val="00070810"/>
    <w:rsid w:val="00072276"/>
    <w:rsid w:val="00073DD3"/>
    <w:rsid w:val="000751B1"/>
    <w:rsid w:val="00076512"/>
    <w:rsid w:val="00076E41"/>
    <w:rsid w:val="000853AE"/>
    <w:rsid w:val="000874A4"/>
    <w:rsid w:val="000913F9"/>
    <w:rsid w:val="00093014"/>
    <w:rsid w:val="00095678"/>
    <w:rsid w:val="000967CB"/>
    <w:rsid w:val="000A019B"/>
    <w:rsid w:val="000A3473"/>
    <w:rsid w:val="000A347D"/>
    <w:rsid w:val="000A6A2C"/>
    <w:rsid w:val="000A6C8E"/>
    <w:rsid w:val="000B048F"/>
    <w:rsid w:val="000B390E"/>
    <w:rsid w:val="000B3CE9"/>
    <w:rsid w:val="000B44D4"/>
    <w:rsid w:val="000B6EE2"/>
    <w:rsid w:val="000B7060"/>
    <w:rsid w:val="000B7387"/>
    <w:rsid w:val="000C2403"/>
    <w:rsid w:val="000C31D1"/>
    <w:rsid w:val="000C660A"/>
    <w:rsid w:val="000C7005"/>
    <w:rsid w:val="000C794E"/>
    <w:rsid w:val="000C7EF8"/>
    <w:rsid w:val="000D2AC2"/>
    <w:rsid w:val="000D4007"/>
    <w:rsid w:val="000D441C"/>
    <w:rsid w:val="000D4BDE"/>
    <w:rsid w:val="000D5469"/>
    <w:rsid w:val="000D5AD8"/>
    <w:rsid w:val="000D6271"/>
    <w:rsid w:val="000E1CEA"/>
    <w:rsid w:val="000E7E97"/>
    <w:rsid w:val="000F007B"/>
    <w:rsid w:val="000F1C2B"/>
    <w:rsid w:val="000F7109"/>
    <w:rsid w:val="0010291F"/>
    <w:rsid w:val="00104DFE"/>
    <w:rsid w:val="00105B0E"/>
    <w:rsid w:val="00111209"/>
    <w:rsid w:val="001118BD"/>
    <w:rsid w:val="00113AB0"/>
    <w:rsid w:val="00117365"/>
    <w:rsid w:val="00117623"/>
    <w:rsid w:val="00117A6D"/>
    <w:rsid w:val="00117B94"/>
    <w:rsid w:val="00120436"/>
    <w:rsid w:val="0012067E"/>
    <w:rsid w:val="0012068A"/>
    <w:rsid w:val="001212A7"/>
    <w:rsid w:val="0012146C"/>
    <w:rsid w:val="00122642"/>
    <w:rsid w:val="00124193"/>
    <w:rsid w:val="0013086C"/>
    <w:rsid w:val="00133ABE"/>
    <w:rsid w:val="001373C5"/>
    <w:rsid w:val="00137A75"/>
    <w:rsid w:val="00143A1D"/>
    <w:rsid w:val="0014510B"/>
    <w:rsid w:val="0015216B"/>
    <w:rsid w:val="001534F8"/>
    <w:rsid w:val="00153EDD"/>
    <w:rsid w:val="001567D0"/>
    <w:rsid w:val="0015744F"/>
    <w:rsid w:val="00160731"/>
    <w:rsid w:val="00164CC7"/>
    <w:rsid w:val="001653ED"/>
    <w:rsid w:val="00167295"/>
    <w:rsid w:val="0016774E"/>
    <w:rsid w:val="00173C0A"/>
    <w:rsid w:val="00174AFD"/>
    <w:rsid w:val="00175A99"/>
    <w:rsid w:val="00175B1F"/>
    <w:rsid w:val="00180277"/>
    <w:rsid w:val="00180BAB"/>
    <w:rsid w:val="00181DFC"/>
    <w:rsid w:val="0018254C"/>
    <w:rsid w:val="00182AD0"/>
    <w:rsid w:val="00182E74"/>
    <w:rsid w:val="00184176"/>
    <w:rsid w:val="001872A6"/>
    <w:rsid w:val="00190CC4"/>
    <w:rsid w:val="00191241"/>
    <w:rsid w:val="00191C8C"/>
    <w:rsid w:val="00193617"/>
    <w:rsid w:val="00193E7F"/>
    <w:rsid w:val="00194BBA"/>
    <w:rsid w:val="0019568F"/>
    <w:rsid w:val="00197E59"/>
    <w:rsid w:val="001A09F1"/>
    <w:rsid w:val="001A2FBA"/>
    <w:rsid w:val="001A3580"/>
    <w:rsid w:val="001A4EC1"/>
    <w:rsid w:val="001A52CA"/>
    <w:rsid w:val="001A54AF"/>
    <w:rsid w:val="001A70CA"/>
    <w:rsid w:val="001B0217"/>
    <w:rsid w:val="001B13FF"/>
    <w:rsid w:val="001B1B69"/>
    <w:rsid w:val="001B341F"/>
    <w:rsid w:val="001B45CB"/>
    <w:rsid w:val="001B7FC3"/>
    <w:rsid w:val="001C031B"/>
    <w:rsid w:val="001C26C0"/>
    <w:rsid w:val="001C3F28"/>
    <w:rsid w:val="001C4604"/>
    <w:rsid w:val="001C5004"/>
    <w:rsid w:val="001C6F2B"/>
    <w:rsid w:val="001D1EE0"/>
    <w:rsid w:val="001D1FE9"/>
    <w:rsid w:val="001D49A8"/>
    <w:rsid w:val="001D4F8D"/>
    <w:rsid w:val="001D6A2F"/>
    <w:rsid w:val="001E0538"/>
    <w:rsid w:val="001E0C1E"/>
    <w:rsid w:val="001E295F"/>
    <w:rsid w:val="001E2E57"/>
    <w:rsid w:val="001E3863"/>
    <w:rsid w:val="001E3F52"/>
    <w:rsid w:val="001E4684"/>
    <w:rsid w:val="001E5A3C"/>
    <w:rsid w:val="001E6F2D"/>
    <w:rsid w:val="001F2E54"/>
    <w:rsid w:val="001F3595"/>
    <w:rsid w:val="001F3BCE"/>
    <w:rsid w:val="001F5267"/>
    <w:rsid w:val="001F5795"/>
    <w:rsid w:val="001F60B2"/>
    <w:rsid w:val="001F7ADD"/>
    <w:rsid w:val="00200C32"/>
    <w:rsid w:val="002042A2"/>
    <w:rsid w:val="00204BE4"/>
    <w:rsid w:val="00207A58"/>
    <w:rsid w:val="002109DC"/>
    <w:rsid w:val="00211CFF"/>
    <w:rsid w:val="002161C3"/>
    <w:rsid w:val="00220A78"/>
    <w:rsid w:val="0022161C"/>
    <w:rsid w:val="00223E22"/>
    <w:rsid w:val="0022480C"/>
    <w:rsid w:val="00224937"/>
    <w:rsid w:val="0022524E"/>
    <w:rsid w:val="00225270"/>
    <w:rsid w:val="00226904"/>
    <w:rsid w:val="00230863"/>
    <w:rsid w:val="00231B38"/>
    <w:rsid w:val="00232286"/>
    <w:rsid w:val="0023256D"/>
    <w:rsid w:val="00232631"/>
    <w:rsid w:val="002401D2"/>
    <w:rsid w:val="00240225"/>
    <w:rsid w:val="00243C99"/>
    <w:rsid w:val="0024573A"/>
    <w:rsid w:val="0025004B"/>
    <w:rsid w:val="00251A70"/>
    <w:rsid w:val="00252C67"/>
    <w:rsid w:val="00254390"/>
    <w:rsid w:val="00254777"/>
    <w:rsid w:val="002548BB"/>
    <w:rsid w:val="002607AE"/>
    <w:rsid w:val="00260A37"/>
    <w:rsid w:val="00262943"/>
    <w:rsid w:val="00264257"/>
    <w:rsid w:val="00264E09"/>
    <w:rsid w:val="00265399"/>
    <w:rsid w:val="00267B97"/>
    <w:rsid w:val="00271821"/>
    <w:rsid w:val="00272768"/>
    <w:rsid w:val="00273565"/>
    <w:rsid w:val="00273D8A"/>
    <w:rsid w:val="002767EC"/>
    <w:rsid w:val="002812E6"/>
    <w:rsid w:val="002823B1"/>
    <w:rsid w:val="00282EB0"/>
    <w:rsid w:val="00283FD0"/>
    <w:rsid w:val="00285511"/>
    <w:rsid w:val="00286921"/>
    <w:rsid w:val="00286C02"/>
    <w:rsid w:val="00287516"/>
    <w:rsid w:val="0029050F"/>
    <w:rsid w:val="002913E3"/>
    <w:rsid w:val="00292127"/>
    <w:rsid w:val="002948D4"/>
    <w:rsid w:val="0029580F"/>
    <w:rsid w:val="00296D6C"/>
    <w:rsid w:val="00297AFB"/>
    <w:rsid w:val="002A0E4D"/>
    <w:rsid w:val="002A3BEB"/>
    <w:rsid w:val="002A3C92"/>
    <w:rsid w:val="002A6D7E"/>
    <w:rsid w:val="002A79DA"/>
    <w:rsid w:val="002A7D52"/>
    <w:rsid w:val="002B330C"/>
    <w:rsid w:val="002B33FB"/>
    <w:rsid w:val="002B5DB7"/>
    <w:rsid w:val="002B698F"/>
    <w:rsid w:val="002B6FE2"/>
    <w:rsid w:val="002C04F0"/>
    <w:rsid w:val="002C09B3"/>
    <w:rsid w:val="002C17A2"/>
    <w:rsid w:val="002C2E88"/>
    <w:rsid w:val="002C4CDB"/>
    <w:rsid w:val="002C7E8B"/>
    <w:rsid w:val="002D160F"/>
    <w:rsid w:val="002D31E2"/>
    <w:rsid w:val="002D3D82"/>
    <w:rsid w:val="002D41C6"/>
    <w:rsid w:val="002D4697"/>
    <w:rsid w:val="002D70A8"/>
    <w:rsid w:val="002D7C23"/>
    <w:rsid w:val="002E041F"/>
    <w:rsid w:val="002E04EF"/>
    <w:rsid w:val="002E0CFF"/>
    <w:rsid w:val="002E3180"/>
    <w:rsid w:val="002E3D05"/>
    <w:rsid w:val="002E57C4"/>
    <w:rsid w:val="002E620C"/>
    <w:rsid w:val="002E7687"/>
    <w:rsid w:val="002F1C09"/>
    <w:rsid w:val="002F3726"/>
    <w:rsid w:val="002F594A"/>
    <w:rsid w:val="002F6FC1"/>
    <w:rsid w:val="00300BFD"/>
    <w:rsid w:val="0030106A"/>
    <w:rsid w:val="00302F60"/>
    <w:rsid w:val="003032FA"/>
    <w:rsid w:val="00306B96"/>
    <w:rsid w:val="0031060F"/>
    <w:rsid w:val="00314A1F"/>
    <w:rsid w:val="00322313"/>
    <w:rsid w:val="00324FF8"/>
    <w:rsid w:val="003254A8"/>
    <w:rsid w:val="003275A7"/>
    <w:rsid w:val="003356C7"/>
    <w:rsid w:val="00336041"/>
    <w:rsid w:val="003363A3"/>
    <w:rsid w:val="00341A15"/>
    <w:rsid w:val="00344DD0"/>
    <w:rsid w:val="00346597"/>
    <w:rsid w:val="00347743"/>
    <w:rsid w:val="003478C5"/>
    <w:rsid w:val="00352819"/>
    <w:rsid w:val="00353932"/>
    <w:rsid w:val="00353AFB"/>
    <w:rsid w:val="00355AA3"/>
    <w:rsid w:val="0035739A"/>
    <w:rsid w:val="00357DEE"/>
    <w:rsid w:val="00360373"/>
    <w:rsid w:val="0036255F"/>
    <w:rsid w:val="003658EC"/>
    <w:rsid w:val="0036646E"/>
    <w:rsid w:val="00373122"/>
    <w:rsid w:val="0037364A"/>
    <w:rsid w:val="003746D5"/>
    <w:rsid w:val="00376E44"/>
    <w:rsid w:val="003807DD"/>
    <w:rsid w:val="00380AD8"/>
    <w:rsid w:val="00382B9C"/>
    <w:rsid w:val="00384D01"/>
    <w:rsid w:val="00384EB0"/>
    <w:rsid w:val="00385191"/>
    <w:rsid w:val="003877D7"/>
    <w:rsid w:val="00391218"/>
    <w:rsid w:val="00391CAC"/>
    <w:rsid w:val="003947B9"/>
    <w:rsid w:val="00395577"/>
    <w:rsid w:val="00396DAA"/>
    <w:rsid w:val="00396E60"/>
    <w:rsid w:val="00397422"/>
    <w:rsid w:val="00397751"/>
    <w:rsid w:val="00397946"/>
    <w:rsid w:val="003A07B8"/>
    <w:rsid w:val="003A07DF"/>
    <w:rsid w:val="003A0E77"/>
    <w:rsid w:val="003A30FD"/>
    <w:rsid w:val="003A43B2"/>
    <w:rsid w:val="003A6945"/>
    <w:rsid w:val="003B687E"/>
    <w:rsid w:val="003C31BB"/>
    <w:rsid w:val="003C3A38"/>
    <w:rsid w:val="003D3CE4"/>
    <w:rsid w:val="003D59FF"/>
    <w:rsid w:val="003D6F31"/>
    <w:rsid w:val="003D70A6"/>
    <w:rsid w:val="003D70B0"/>
    <w:rsid w:val="003E0A59"/>
    <w:rsid w:val="003E0FA6"/>
    <w:rsid w:val="003E21D2"/>
    <w:rsid w:val="003E4A41"/>
    <w:rsid w:val="003E5341"/>
    <w:rsid w:val="003E569A"/>
    <w:rsid w:val="003E72FA"/>
    <w:rsid w:val="003F061E"/>
    <w:rsid w:val="003F3088"/>
    <w:rsid w:val="003F341F"/>
    <w:rsid w:val="003F4B3F"/>
    <w:rsid w:val="003F4C2C"/>
    <w:rsid w:val="003F59D5"/>
    <w:rsid w:val="003F5AF1"/>
    <w:rsid w:val="003F5D26"/>
    <w:rsid w:val="003F5D9E"/>
    <w:rsid w:val="003F6045"/>
    <w:rsid w:val="00401A1C"/>
    <w:rsid w:val="00403607"/>
    <w:rsid w:val="0040367C"/>
    <w:rsid w:val="004036D8"/>
    <w:rsid w:val="00403B03"/>
    <w:rsid w:val="004040CA"/>
    <w:rsid w:val="0041256D"/>
    <w:rsid w:val="00412F4D"/>
    <w:rsid w:val="00413AE3"/>
    <w:rsid w:val="00420D0A"/>
    <w:rsid w:val="0042275A"/>
    <w:rsid w:val="00425DDF"/>
    <w:rsid w:val="00426277"/>
    <w:rsid w:val="00427D06"/>
    <w:rsid w:val="004330F5"/>
    <w:rsid w:val="00433184"/>
    <w:rsid w:val="00433FEE"/>
    <w:rsid w:val="00435A17"/>
    <w:rsid w:val="0044002A"/>
    <w:rsid w:val="00441458"/>
    <w:rsid w:val="00441FA2"/>
    <w:rsid w:val="004468BA"/>
    <w:rsid w:val="00452057"/>
    <w:rsid w:val="0045591F"/>
    <w:rsid w:val="00456F0F"/>
    <w:rsid w:val="00457C02"/>
    <w:rsid w:val="00460425"/>
    <w:rsid w:val="00462662"/>
    <w:rsid w:val="00463CF3"/>
    <w:rsid w:val="0046514B"/>
    <w:rsid w:val="00467F18"/>
    <w:rsid w:val="00467F57"/>
    <w:rsid w:val="0047248A"/>
    <w:rsid w:val="004729AD"/>
    <w:rsid w:val="004748E1"/>
    <w:rsid w:val="00474A00"/>
    <w:rsid w:val="00476357"/>
    <w:rsid w:val="00477C71"/>
    <w:rsid w:val="0048042C"/>
    <w:rsid w:val="00480923"/>
    <w:rsid w:val="00481645"/>
    <w:rsid w:val="00485A9E"/>
    <w:rsid w:val="00485E65"/>
    <w:rsid w:val="00486BCA"/>
    <w:rsid w:val="00493319"/>
    <w:rsid w:val="004937AF"/>
    <w:rsid w:val="004951BA"/>
    <w:rsid w:val="004A0811"/>
    <w:rsid w:val="004A2FAB"/>
    <w:rsid w:val="004A57A6"/>
    <w:rsid w:val="004A5D07"/>
    <w:rsid w:val="004A6C88"/>
    <w:rsid w:val="004A7191"/>
    <w:rsid w:val="004A7B72"/>
    <w:rsid w:val="004B0DA5"/>
    <w:rsid w:val="004B1E81"/>
    <w:rsid w:val="004B5CCC"/>
    <w:rsid w:val="004C14EC"/>
    <w:rsid w:val="004C339C"/>
    <w:rsid w:val="004C63F5"/>
    <w:rsid w:val="004C6716"/>
    <w:rsid w:val="004C750C"/>
    <w:rsid w:val="004D037D"/>
    <w:rsid w:val="004D2984"/>
    <w:rsid w:val="004D5A6E"/>
    <w:rsid w:val="004D64DC"/>
    <w:rsid w:val="004E47D8"/>
    <w:rsid w:val="004E545F"/>
    <w:rsid w:val="004E73B7"/>
    <w:rsid w:val="004E757F"/>
    <w:rsid w:val="004F0EC3"/>
    <w:rsid w:val="004F1F22"/>
    <w:rsid w:val="004F3F35"/>
    <w:rsid w:val="004F4E51"/>
    <w:rsid w:val="004F5B88"/>
    <w:rsid w:val="004F6456"/>
    <w:rsid w:val="004F71E7"/>
    <w:rsid w:val="00500445"/>
    <w:rsid w:val="0050109D"/>
    <w:rsid w:val="005018EA"/>
    <w:rsid w:val="00507FF3"/>
    <w:rsid w:val="005104F4"/>
    <w:rsid w:val="00516FDC"/>
    <w:rsid w:val="005212E4"/>
    <w:rsid w:val="0052140E"/>
    <w:rsid w:val="005223D3"/>
    <w:rsid w:val="0052798F"/>
    <w:rsid w:val="0053132E"/>
    <w:rsid w:val="00533EE3"/>
    <w:rsid w:val="00534191"/>
    <w:rsid w:val="00535816"/>
    <w:rsid w:val="00537EB3"/>
    <w:rsid w:val="00542BC9"/>
    <w:rsid w:val="00542CA6"/>
    <w:rsid w:val="00544133"/>
    <w:rsid w:val="00544CDC"/>
    <w:rsid w:val="005467E5"/>
    <w:rsid w:val="00546B0D"/>
    <w:rsid w:val="00546E7E"/>
    <w:rsid w:val="0054797E"/>
    <w:rsid w:val="00547B8A"/>
    <w:rsid w:val="005555DD"/>
    <w:rsid w:val="00556CF7"/>
    <w:rsid w:val="00561503"/>
    <w:rsid w:val="00562B0F"/>
    <w:rsid w:val="005633BF"/>
    <w:rsid w:val="00565200"/>
    <w:rsid w:val="005658C4"/>
    <w:rsid w:val="00566B50"/>
    <w:rsid w:val="0057017E"/>
    <w:rsid w:val="00571D17"/>
    <w:rsid w:val="00573051"/>
    <w:rsid w:val="00573A70"/>
    <w:rsid w:val="00574D39"/>
    <w:rsid w:val="005770B8"/>
    <w:rsid w:val="00581B68"/>
    <w:rsid w:val="00584115"/>
    <w:rsid w:val="00590A34"/>
    <w:rsid w:val="005912EC"/>
    <w:rsid w:val="0059353C"/>
    <w:rsid w:val="005935A6"/>
    <w:rsid w:val="00594EC8"/>
    <w:rsid w:val="00595220"/>
    <w:rsid w:val="005A064B"/>
    <w:rsid w:val="005A08EA"/>
    <w:rsid w:val="005A5D83"/>
    <w:rsid w:val="005A7D47"/>
    <w:rsid w:val="005B1EB5"/>
    <w:rsid w:val="005B33E6"/>
    <w:rsid w:val="005B3998"/>
    <w:rsid w:val="005B4733"/>
    <w:rsid w:val="005B5E58"/>
    <w:rsid w:val="005C133A"/>
    <w:rsid w:val="005C3377"/>
    <w:rsid w:val="005C4059"/>
    <w:rsid w:val="005C50E2"/>
    <w:rsid w:val="005C7436"/>
    <w:rsid w:val="005C7BCC"/>
    <w:rsid w:val="005D0222"/>
    <w:rsid w:val="005D0C5A"/>
    <w:rsid w:val="005D1BF9"/>
    <w:rsid w:val="005D2DDE"/>
    <w:rsid w:val="005D4791"/>
    <w:rsid w:val="005D5525"/>
    <w:rsid w:val="005D579A"/>
    <w:rsid w:val="005D66D0"/>
    <w:rsid w:val="005D7315"/>
    <w:rsid w:val="005D7A20"/>
    <w:rsid w:val="005E032D"/>
    <w:rsid w:val="005E2D81"/>
    <w:rsid w:val="005E4EDF"/>
    <w:rsid w:val="005E7CD4"/>
    <w:rsid w:val="005F2D26"/>
    <w:rsid w:val="005F3596"/>
    <w:rsid w:val="005F45F1"/>
    <w:rsid w:val="005F6D9D"/>
    <w:rsid w:val="0060090B"/>
    <w:rsid w:val="00610B46"/>
    <w:rsid w:val="00612579"/>
    <w:rsid w:val="00614D28"/>
    <w:rsid w:val="006152CA"/>
    <w:rsid w:val="006207C3"/>
    <w:rsid w:val="006219CE"/>
    <w:rsid w:val="00622179"/>
    <w:rsid w:val="00622741"/>
    <w:rsid w:val="006230AE"/>
    <w:rsid w:val="006237FD"/>
    <w:rsid w:val="00624721"/>
    <w:rsid w:val="006260A7"/>
    <w:rsid w:val="006262C6"/>
    <w:rsid w:val="00630342"/>
    <w:rsid w:val="00632FDE"/>
    <w:rsid w:val="00633D2C"/>
    <w:rsid w:val="0063435A"/>
    <w:rsid w:val="00634DD9"/>
    <w:rsid w:val="00635DFB"/>
    <w:rsid w:val="00636AE8"/>
    <w:rsid w:val="00636C48"/>
    <w:rsid w:val="00637543"/>
    <w:rsid w:val="00637589"/>
    <w:rsid w:val="00637A95"/>
    <w:rsid w:val="0064307C"/>
    <w:rsid w:val="0064355A"/>
    <w:rsid w:val="006449A8"/>
    <w:rsid w:val="00646301"/>
    <w:rsid w:val="00647B97"/>
    <w:rsid w:val="00647F5C"/>
    <w:rsid w:val="006512AC"/>
    <w:rsid w:val="0065222D"/>
    <w:rsid w:val="00652852"/>
    <w:rsid w:val="00653116"/>
    <w:rsid w:val="00653551"/>
    <w:rsid w:val="00653571"/>
    <w:rsid w:val="00653876"/>
    <w:rsid w:val="00653C15"/>
    <w:rsid w:val="0065467B"/>
    <w:rsid w:val="00654E63"/>
    <w:rsid w:val="00657C8D"/>
    <w:rsid w:val="00657F97"/>
    <w:rsid w:val="00660358"/>
    <w:rsid w:val="006647CF"/>
    <w:rsid w:val="00664FD6"/>
    <w:rsid w:val="0066725B"/>
    <w:rsid w:val="00667B03"/>
    <w:rsid w:val="0067147E"/>
    <w:rsid w:val="0067169A"/>
    <w:rsid w:val="00673E80"/>
    <w:rsid w:val="00673F78"/>
    <w:rsid w:val="0067432C"/>
    <w:rsid w:val="00677662"/>
    <w:rsid w:val="0068105C"/>
    <w:rsid w:val="00681C0C"/>
    <w:rsid w:val="00682D84"/>
    <w:rsid w:val="00682D8E"/>
    <w:rsid w:val="006848CD"/>
    <w:rsid w:val="00684ED2"/>
    <w:rsid w:val="006850EA"/>
    <w:rsid w:val="00685B5D"/>
    <w:rsid w:val="00685CC0"/>
    <w:rsid w:val="0068612F"/>
    <w:rsid w:val="006871CB"/>
    <w:rsid w:val="00687236"/>
    <w:rsid w:val="006912F6"/>
    <w:rsid w:val="00692348"/>
    <w:rsid w:val="00692550"/>
    <w:rsid w:val="00693125"/>
    <w:rsid w:val="00697D93"/>
    <w:rsid w:val="006A098A"/>
    <w:rsid w:val="006A2307"/>
    <w:rsid w:val="006A4C75"/>
    <w:rsid w:val="006A5F4A"/>
    <w:rsid w:val="006A6167"/>
    <w:rsid w:val="006B0D58"/>
    <w:rsid w:val="006B1A52"/>
    <w:rsid w:val="006B1B09"/>
    <w:rsid w:val="006B1B5D"/>
    <w:rsid w:val="006B22B5"/>
    <w:rsid w:val="006B4893"/>
    <w:rsid w:val="006B6B93"/>
    <w:rsid w:val="006B7210"/>
    <w:rsid w:val="006B74D0"/>
    <w:rsid w:val="006B7736"/>
    <w:rsid w:val="006C0117"/>
    <w:rsid w:val="006C0783"/>
    <w:rsid w:val="006C1AD0"/>
    <w:rsid w:val="006C5E6A"/>
    <w:rsid w:val="006C668C"/>
    <w:rsid w:val="006C6928"/>
    <w:rsid w:val="006C7446"/>
    <w:rsid w:val="006D0534"/>
    <w:rsid w:val="006D2E3F"/>
    <w:rsid w:val="006D440F"/>
    <w:rsid w:val="006D68FE"/>
    <w:rsid w:val="006D7CBB"/>
    <w:rsid w:val="006E0CA1"/>
    <w:rsid w:val="006E392A"/>
    <w:rsid w:val="006E405B"/>
    <w:rsid w:val="006E4959"/>
    <w:rsid w:val="006E4B43"/>
    <w:rsid w:val="006E5354"/>
    <w:rsid w:val="006E56C2"/>
    <w:rsid w:val="006E6A99"/>
    <w:rsid w:val="006E6AB8"/>
    <w:rsid w:val="006F514A"/>
    <w:rsid w:val="006F5249"/>
    <w:rsid w:val="006F53AC"/>
    <w:rsid w:val="007068E4"/>
    <w:rsid w:val="007154AC"/>
    <w:rsid w:val="00716B70"/>
    <w:rsid w:val="00721D87"/>
    <w:rsid w:val="007244B6"/>
    <w:rsid w:val="00726B03"/>
    <w:rsid w:val="00735508"/>
    <w:rsid w:val="00743AAB"/>
    <w:rsid w:val="0074432D"/>
    <w:rsid w:val="00745CFC"/>
    <w:rsid w:val="00746D5E"/>
    <w:rsid w:val="00750564"/>
    <w:rsid w:val="007542BC"/>
    <w:rsid w:val="00760AD7"/>
    <w:rsid w:val="00760F29"/>
    <w:rsid w:val="007631C6"/>
    <w:rsid w:val="00764584"/>
    <w:rsid w:val="00764A57"/>
    <w:rsid w:val="00772B06"/>
    <w:rsid w:val="007761E5"/>
    <w:rsid w:val="0078162A"/>
    <w:rsid w:val="007817C7"/>
    <w:rsid w:val="007818E4"/>
    <w:rsid w:val="00782F81"/>
    <w:rsid w:val="0078334F"/>
    <w:rsid w:val="0078358D"/>
    <w:rsid w:val="00783E20"/>
    <w:rsid w:val="00787910"/>
    <w:rsid w:val="007934BC"/>
    <w:rsid w:val="00796076"/>
    <w:rsid w:val="00797ADB"/>
    <w:rsid w:val="007A282C"/>
    <w:rsid w:val="007A2833"/>
    <w:rsid w:val="007A630F"/>
    <w:rsid w:val="007A6847"/>
    <w:rsid w:val="007A6C1D"/>
    <w:rsid w:val="007A78FA"/>
    <w:rsid w:val="007A7A0D"/>
    <w:rsid w:val="007B162E"/>
    <w:rsid w:val="007B2741"/>
    <w:rsid w:val="007B2F91"/>
    <w:rsid w:val="007B30C4"/>
    <w:rsid w:val="007B3949"/>
    <w:rsid w:val="007B6791"/>
    <w:rsid w:val="007C0974"/>
    <w:rsid w:val="007C5CFF"/>
    <w:rsid w:val="007C682D"/>
    <w:rsid w:val="007C6A32"/>
    <w:rsid w:val="007C7EDB"/>
    <w:rsid w:val="007D02A9"/>
    <w:rsid w:val="007D4523"/>
    <w:rsid w:val="007D522A"/>
    <w:rsid w:val="007D6B88"/>
    <w:rsid w:val="007D6C85"/>
    <w:rsid w:val="007E6373"/>
    <w:rsid w:val="007F0289"/>
    <w:rsid w:val="007F22DE"/>
    <w:rsid w:val="007F2BBA"/>
    <w:rsid w:val="007F4F71"/>
    <w:rsid w:val="007F57BD"/>
    <w:rsid w:val="007F586E"/>
    <w:rsid w:val="007F5AF2"/>
    <w:rsid w:val="007F6BA8"/>
    <w:rsid w:val="007F6C4C"/>
    <w:rsid w:val="008009F6"/>
    <w:rsid w:val="00801FD1"/>
    <w:rsid w:val="00802584"/>
    <w:rsid w:val="008039DA"/>
    <w:rsid w:val="008050D1"/>
    <w:rsid w:val="00806BC6"/>
    <w:rsid w:val="00811AA9"/>
    <w:rsid w:val="00811B88"/>
    <w:rsid w:val="008139E9"/>
    <w:rsid w:val="00814679"/>
    <w:rsid w:val="008205E1"/>
    <w:rsid w:val="0082140A"/>
    <w:rsid w:val="00821B27"/>
    <w:rsid w:val="00822377"/>
    <w:rsid w:val="00823495"/>
    <w:rsid w:val="008253F6"/>
    <w:rsid w:val="00825D9E"/>
    <w:rsid w:val="00826BD4"/>
    <w:rsid w:val="00827CF6"/>
    <w:rsid w:val="0083021C"/>
    <w:rsid w:val="00830F2D"/>
    <w:rsid w:val="0083354C"/>
    <w:rsid w:val="0083404E"/>
    <w:rsid w:val="00834240"/>
    <w:rsid w:val="008373A1"/>
    <w:rsid w:val="00840926"/>
    <w:rsid w:val="008416B4"/>
    <w:rsid w:val="00841821"/>
    <w:rsid w:val="00843B4B"/>
    <w:rsid w:val="00846FF6"/>
    <w:rsid w:val="0084780A"/>
    <w:rsid w:val="008516B4"/>
    <w:rsid w:val="0085294A"/>
    <w:rsid w:val="00852E8B"/>
    <w:rsid w:val="00852E9C"/>
    <w:rsid w:val="00853415"/>
    <w:rsid w:val="008575DB"/>
    <w:rsid w:val="008600BB"/>
    <w:rsid w:val="008619D2"/>
    <w:rsid w:val="0086358E"/>
    <w:rsid w:val="00864A74"/>
    <w:rsid w:val="008655D9"/>
    <w:rsid w:val="008659DA"/>
    <w:rsid w:val="00870500"/>
    <w:rsid w:val="0087236B"/>
    <w:rsid w:val="00873173"/>
    <w:rsid w:val="00873326"/>
    <w:rsid w:val="00875B8E"/>
    <w:rsid w:val="00876CF3"/>
    <w:rsid w:val="008809DE"/>
    <w:rsid w:val="00882605"/>
    <w:rsid w:val="008834A5"/>
    <w:rsid w:val="00885475"/>
    <w:rsid w:val="0088564A"/>
    <w:rsid w:val="008869DB"/>
    <w:rsid w:val="0088784F"/>
    <w:rsid w:val="00887869"/>
    <w:rsid w:val="00890153"/>
    <w:rsid w:val="00890AA9"/>
    <w:rsid w:val="008915A5"/>
    <w:rsid w:val="008920CD"/>
    <w:rsid w:val="00895C49"/>
    <w:rsid w:val="008966B7"/>
    <w:rsid w:val="008A0BEA"/>
    <w:rsid w:val="008A3DA5"/>
    <w:rsid w:val="008A7864"/>
    <w:rsid w:val="008B0281"/>
    <w:rsid w:val="008B1927"/>
    <w:rsid w:val="008B1B8D"/>
    <w:rsid w:val="008B535B"/>
    <w:rsid w:val="008B5660"/>
    <w:rsid w:val="008B69D5"/>
    <w:rsid w:val="008C122F"/>
    <w:rsid w:val="008C18F9"/>
    <w:rsid w:val="008C29A1"/>
    <w:rsid w:val="008C7FA7"/>
    <w:rsid w:val="008D26D4"/>
    <w:rsid w:val="008D27A0"/>
    <w:rsid w:val="008D2E7A"/>
    <w:rsid w:val="008D38D8"/>
    <w:rsid w:val="008D51C8"/>
    <w:rsid w:val="008D5A20"/>
    <w:rsid w:val="008D633C"/>
    <w:rsid w:val="008E09FA"/>
    <w:rsid w:val="008E1218"/>
    <w:rsid w:val="008E3627"/>
    <w:rsid w:val="008E4422"/>
    <w:rsid w:val="008E5321"/>
    <w:rsid w:val="008E7197"/>
    <w:rsid w:val="008F2851"/>
    <w:rsid w:val="008F5B4E"/>
    <w:rsid w:val="008F622D"/>
    <w:rsid w:val="008F6C4D"/>
    <w:rsid w:val="008F73C1"/>
    <w:rsid w:val="00901230"/>
    <w:rsid w:val="009017BF"/>
    <w:rsid w:val="00901884"/>
    <w:rsid w:val="0090252F"/>
    <w:rsid w:val="00902CCE"/>
    <w:rsid w:val="00903E48"/>
    <w:rsid w:val="00904335"/>
    <w:rsid w:val="00904985"/>
    <w:rsid w:val="0090505A"/>
    <w:rsid w:val="00910EE9"/>
    <w:rsid w:val="00911984"/>
    <w:rsid w:val="00912908"/>
    <w:rsid w:val="00912A2E"/>
    <w:rsid w:val="00914846"/>
    <w:rsid w:val="00916E4B"/>
    <w:rsid w:val="00917AE3"/>
    <w:rsid w:val="00917D06"/>
    <w:rsid w:val="00921268"/>
    <w:rsid w:val="00924D4E"/>
    <w:rsid w:val="00925EF3"/>
    <w:rsid w:val="00926B8D"/>
    <w:rsid w:val="00930D4B"/>
    <w:rsid w:val="00936A25"/>
    <w:rsid w:val="00940988"/>
    <w:rsid w:val="009410FA"/>
    <w:rsid w:val="009416F3"/>
    <w:rsid w:val="00941ACF"/>
    <w:rsid w:val="00943D47"/>
    <w:rsid w:val="00946E8C"/>
    <w:rsid w:val="00947C80"/>
    <w:rsid w:val="009515E6"/>
    <w:rsid w:val="009546B2"/>
    <w:rsid w:val="00956353"/>
    <w:rsid w:val="009569F1"/>
    <w:rsid w:val="0096003B"/>
    <w:rsid w:val="009607F4"/>
    <w:rsid w:val="00962016"/>
    <w:rsid w:val="00962D0E"/>
    <w:rsid w:val="00964C9C"/>
    <w:rsid w:val="00966C9D"/>
    <w:rsid w:val="00966F33"/>
    <w:rsid w:val="0096723B"/>
    <w:rsid w:val="0097063E"/>
    <w:rsid w:val="00972551"/>
    <w:rsid w:val="00973C13"/>
    <w:rsid w:val="00973EC3"/>
    <w:rsid w:val="00975F36"/>
    <w:rsid w:val="009767A9"/>
    <w:rsid w:val="009772DA"/>
    <w:rsid w:val="00980655"/>
    <w:rsid w:val="00980B1C"/>
    <w:rsid w:val="009827A2"/>
    <w:rsid w:val="00982811"/>
    <w:rsid w:val="00982E86"/>
    <w:rsid w:val="00984E0A"/>
    <w:rsid w:val="0098555A"/>
    <w:rsid w:val="00986DFC"/>
    <w:rsid w:val="00987D40"/>
    <w:rsid w:val="0099123E"/>
    <w:rsid w:val="00992B10"/>
    <w:rsid w:val="009A3E1E"/>
    <w:rsid w:val="009A660E"/>
    <w:rsid w:val="009B0979"/>
    <w:rsid w:val="009B1418"/>
    <w:rsid w:val="009B39E4"/>
    <w:rsid w:val="009B3F95"/>
    <w:rsid w:val="009B4C56"/>
    <w:rsid w:val="009C36CA"/>
    <w:rsid w:val="009C514E"/>
    <w:rsid w:val="009C62D6"/>
    <w:rsid w:val="009C6D22"/>
    <w:rsid w:val="009D03F1"/>
    <w:rsid w:val="009D0E49"/>
    <w:rsid w:val="009D2A46"/>
    <w:rsid w:val="009D2C2A"/>
    <w:rsid w:val="009D5C15"/>
    <w:rsid w:val="009E2088"/>
    <w:rsid w:val="009E2F8A"/>
    <w:rsid w:val="009E5D28"/>
    <w:rsid w:val="009E6902"/>
    <w:rsid w:val="009E7E42"/>
    <w:rsid w:val="009F00D9"/>
    <w:rsid w:val="009F0D13"/>
    <w:rsid w:val="009F56C1"/>
    <w:rsid w:val="009F5D6A"/>
    <w:rsid w:val="009F7680"/>
    <w:rsid w:val="00A00B08"/>
    <w:rsid w:val="00A029A5"/>
    <w:rsid w:val="00A04F5B"/>
    <w:rsid w:val="00A05311"/>
    <w:rsid w:val="00A06DD1"/>
    <w:rsid w:val="00A0745F"/>
    <w:rsid w:val="00A0756F"/>
    <w:rsid w:val="00A076E4"/>
    <w:rsid w:val="00A119DF"/>
    <w:rsid w:val="00A11F2F"/>
    <w:rsid w:val="00A1305B"/>
    <w:rsid w:val="00A147AC"/>
    <w:rsid w:val="00A15C76"/>
    <w:rsid w:val="00A1676C"/>
    <w:rsid w:val="00A16A83"/>
    <w:rsid w:val="00A1708B"/>
    <w:rsid w:val="00A1726F"/>
    <w:rsid w:val="00A20535"/>
    <w:rsid w:val="00A20593"/>
    <w:rsid w:val="00A23D0F"/>
    <w:rsid w:val="00A2499D"/>
    <w:rsid w:val="00A302AC"/>
    <w:rsid w:val="00A327E5"/>
    <w:rsid w:val="00A331FA"/>
    <w:rsid w:val="00A33CBC"/>
    <w:rsid w:val="00A36320"/>
    <w:rsid w:val="00A40D15"/>
    <w:rsid w:val="00A426B0"/>
    <w:rsid w:val="00A438BA"/>
    <w:rsid w:val="00A4540A"/>
    <w:rsid w:val="00A45B90"/>
    <w:rsid w:val="00A45BD7"/>
    <w:rsid w:val="00A45D49"/>
    <w:rsid w:val="00A47C70"/>
    <w:rsid w:val="00A47D80"/>
    <w:rsid w:val="00A509B1"/>
    <w:rsid w:val="00A5138C"/>
    <w:rsid w:val="00A52123"/>
    <w:rsid w:val="00A54830"/>
    <w:rsid w:val="00A5552E"/>
    <w:rsid w:val="00A56824"/>
    <w:rsid w:val="00A603B2"/>
    <w:rsid w:val="00A60F96"/>
    <w:rsid w:val="00A6269B"/>
    <w:rsid w:val="00A63C10"/>
    <w:rsid w:val="00A65136"/>
    <w:rsid w:val="00A65850"/>
    <w:rsid w:val="00A65F17"/>
    <w:rsid w:val="00A65F53"/>
    <w:rsid w:val="00A73E55"/>
    <w:rsid w:val="00A7573F"/>
    <w:rsid w:val="00A7654C"/>
    <w:rsid w:val="00A76A0F"/>
    <w:rsid w:val="00A87835"/>
    <w:rsid w:val="00A87FBB"/>
    <w:rsid w:val="00A900D2"/>
    <w:rsid w:val="00A92687"/>
    <w:rsid w:val="00A92FA5"/>
    <w:rsid w:val="00A938FD"/>
    <w:rsid w:val="00A966D1"/>
    <w:rsid w:val="00AA2C47"/>
    <w:rsid w:val="00AA2EFF"/>
    <w:rsid w:val="00AA3C5F"/>
    <w:rsid w:val="00AA6B08"/>
    <w:rsid w:val="00AB023C"/>
    <w:rsid w:val="00AB0DC2"/>
    <w:rsid w:val="00AB0F83"/>
    <w:rsid w:val="00AB1D46"/>
    <w:rsid w:val="00AB4CE5"/>
    <w:rsid w:val="00AB6DA5"/>
    <w:rsid w:val="00AC28B0"/>
    <w:rsid w:val="00AC3BE3"/>
    <w:rsid w:val="00AD05F0"/>
    <w:rsid w:val="00AD0D22"/>
    <w:rsid w:val="00AD1189"/>
    <w:rsid w:val="00AD6912"/>
    <w:rsid w:val="00AE0E60"/>
    <w:rsid w:val="00AE3018"/>
    <w:rsid w:val="00AE4979"/>
    <w:rsid w:val="00AE51EC"/>
    <w:rsid w:val="00AE5611"/>
    <w:rsid w:val="00AE65D9"/>
    <w:rsid w:val="00AE7C4B"/>
    <w:rsid w:val="00AF26B1"/>
    <w:rsid w:val="00AF2EE0"/>
    <w:rsid w:val="00AF4220"/>
    <w:rsid w:val="00AF6688"/>
    <w:rsid w:val="00AF762E"/>
    <w:rsid w:val="00B000C2"/>
    <w:rsid w:val="00B0157B"/>
    <w:rsid w:val="00B03384"/>
    <w:rsid w:val="00B03418"/>
    <w:rsid w:val="00B04B76"/>
    <w:rsid w:val="00B05380"/>
    <w:rsid w:val="00B12C10"/>
    <w:rsid w:val="00B12CB6"/>
    <w:rsid w:val="00B210DF"/>
    <w:rsid w:val="00B212C0"/>
    <w:rsid w:val="00B2226D"/>
    <w:rsid w:val="00B22AAD"/>
    <w:rsid w:val="00B24DA9"/>
    <w:rsid w:val="00B32E97"/>
    <w:rsid w:val="00B33B6C"/>
    <w:rsid w:val="00B4057C"/>
    <w:rsid w:val="00B422E2"/>
    <w:rsid w:val="00B42B90"/>
    <w:rsid w:val="00B42D83"/>
    <w:rsid w:val="00B43D02"/>
    <w:rsid w:val="00B47FF6"/>
    <w:rsid w:val="00B513F9"/>
    <w:rsid w:val="00B51DAE"/>
    <w:rsid w:val="00B524FD"/>
    <w:rsid w:val="00B526C0"/>
    <w:rsid w:val="00B55127"/>
    <w:rsid w:val="00B629B4"/>
    <w:rsid w:val="00B62D29"/>
    <w:rsid w:val="00B62FBA"/>
    <w:rsid w:val="00B63DC4"/>
    <w:rsid w:val="00B750C3"/>
    <w:rsid w:val="00B77BE0"/>
    <w:rsid w:val="00B81207"/>
    <w:rsid w:val="00B817F2"/>
    <w:rsid w:val="00B822C2"/>
    <w:rsid w:val="00B82A4B"/>
    <w:rsid w:val="00B82BA7"/>
    <w:rsid w:val="00B90EB8"/>
    <w:rsid w:val="00B91533"/>
    <w:rsid w:val="00B92F7E"/>
    <w:rsid w:val="00BA2AED"/>
    <w:rsid w:val="00BA3FAA"/>
    <w:rsid w:val="00BA4B08"/>
    <w:rsid w:val="00BB17E1"/>
    <w:rsid w:val="00BB3F74"/>
    <w:rsid w:val="00BB5D58"/>
    <w:rsid w:val="00BB673E"/>
    <w:rsid w:val="00BC1557"/>
    <w:rsid w:val="00BC2A10"/>
    <w:rsid w:val="00BC668E"/>
    <w:rsid w:val="00BC750D"/>
    <w:rsid w:val="00BD02CA"/>
    <w:rsid w:val="00BD36F6"/>
    <w:rsid w:val="00BD3E0D"/>
    <w:rsid w:val="00BD6B48"/>
    <w:rsid w:val="00BE074A"/>
    <w:rsid w:val="00BE5B6E"/>
    <w:rsid w:val="00BE5D0F"/>
    <w:rsid w:val="00BE64CB"/>
    <w:rsid w:val="00BE750A"/>
    <w:rsid w:val="00BF0858"/>
    <w:rsid w:val="00BF39CC"/>
    <w:rsid w:val="00BF7337"/>
    <w:rsid w:val="00C00178"/>
    <w:rsid w:val="00C0185C"/>
    <w:rsid w:val="00C02A12"/>
    <w:rsid w:val="00C05FE0"/>
    <w:rsid w:val="00C06F82"/>
    <w:rsid w:val="00C07294"/>
    <w:rsid w:val="00C07BE8"/>
    <w:rsid w:val="00C11D6F"/>
    <w:rsid w:val="00C12441"/>
    <w:rsid w:val="00C15C97"/>
    <w:rsid w:val="00C21F2A"/>
    <w:rsid w:val="00C234D7"/>
    <w:rsid w:val="00C24126"/>
    <w:rsid w:val="00C27BEE"/>
    <w:rsid w:val="00C3049A"/>
    <w:rsid w:val="00C305D2"/>
    <w:rsid w:val="00C330B2"/>
    <w:rsid w:val="00C33B86"/>
    <w:rsid w:val="00C34F65"/>
    <w:rsid w:val="00C415E6"/>
    <w:rsid w:val="00C41650"/>
    <w:rsid w:val="00C418BE"/>
    <w:rsid w:val="00C458AA"/>
    <w:rsid w:val="00C5334D"/>
    <w:rsid w:val="00C535AD"/>
    <w:rsid w:val="00C54078"/>
    <w:rsid w:val="00C545ED"/>
    <w:rsid w:val="00C54CC7"/>
    <w:rsid w:val="00C56374"/>
    <w:rsid w:val="00C5788D"/>
    <w:rsid w:val="00C611CE"/>
    <w:rsid w:val="00C62FA4"/>
    <w:rsid w:val="00C65018"/>
    <w:rsid w:val="00C65D53"/>
    <w:rsid w:val="00C701D8"/>
    <w:rsid w:val="00C7383F"/>
    <w:rsid w:val="00C73BFA"/>
    <w:rsid w:val="00C755F3"/>
    <w:rsid w:val="00C75B4A"/>
    <w:rsid w:val="00C80442"/>
    <w:rsid w:val="00C8142F"/>
    <w:rsid w:val="00C81FB1"/>
    <w:rsid w:val="00C82B94"/>
    <w:rsid w:val="00C85282"/>
    <w:rsid w:val="00C86F69"/>
    <w:rsid w:val="00C9037F"/>
    <w:rsid w:val="00C90474"/>
    <w:rsid w:val="00C9250B"/>
    <w:rsid w:val="00C9258E"/>
    <w:rsid w:val="00C93509"/>
    <w:rsid w:val="00C93D97"/>
    <w:rsid w:val="00CA0AA3"/>
    <w:rsid w:val="00CA1044"/>
    <w:rsid w:val="00CA1D8A"/>
    <w:rsid w:val="00CA2D62"/>
    <w:rsid w:val="00CA2E18"/>
    <w:rsid w:val="00CA4C68"/>
    <w:rsid w:val="00CA73A1"/>
    <w:rsid w:val="00CA7FB8"/>
    <w:rsid w:val="00CB1A24"/>
    <w:rsid w:val="00CB3A14"/>
    <w:rsid w:val="00CB65CE"/>
    <w:rsid w:val="00CB7242"/>
    <w:rsid w:val="00CC1A04"/>
    <w:rsid w:val="00CC4405"/>
    <w:rsid w:val="00CC7838"/>
    <w:rsid w:val="00CD43D2"/>
    <w:rsid w:val="00CD45FA"/>
    <w:rsid w:val="00CE0162"/>
    <w:rsid w:val="00CE0F17"/>
    <w:rsid w:val="00CE2297"/>
    <w:rsid w:val="00CE2B65"/>
    <w:rsid w:val="00CE2C2B"/>
    <w:rsid w:val="00CE2FAD"/>
    <w:rsid w:val="00CE4538"/>
    <w:rsid w:val="00CE5D32"/>
    <w:rsid w:val="00CF17AF"/>
    <w:rsid w:val="00CF2277"/>
    <w:rsid w:val="00CF236E"/>
    <w:rsid w:val="00CF4170"/>
    <w:rsid w:val="00CF426C"/>
    <w:rsid w:val="00CF5140"/>
    <w:rsid w:val="00CF5DC5"/>
    <w:rsid w:val="00CF6E84"/>
    <w:rsid w:val="00D007F0"/>
    <w:rsid w:val="00D01AF8"/>
    <w:rsid w:val="00D03B9B"/>
    <w:rsid w:val="00D05F53"/>
    <w:rsid w:val="00D10955"/>
    <w:rsid w:val="00D10A32"/>
    <w:rsid w:val="00D15B14"/>
    <w:rsid w:val="00D15D07"/>
    <w:rsid w:val="00D173C1"/>
    <w:rsid w:val="00D17E14"/>
    <w:rsid w:val="00D20B10"/>
    <w:rsid w:val="00D22BB2"/>
    <w:rsid w:val="00D245E4"/>
    <w:rsid w:val="00D26F7A"/>
    <w:rsid w:val="00D2752A"/>
    <w:rsid w:val="00D30E2C"/>
    <w:rsid w:val="00D323C8"/>
    <w:rsid w:val="00D37733"/>
    <w:rsid w:val="00D37D72"/>
    <w:rsid w:val="00D40C50"/>
    <w:rsid w:val="00D41073"/>
    <w:rsid w:val="00D436B3"/>
    <w:rsid w:val="00D448E9"/>
    <w:rsid w:val="00D457F6"/>
    <w:rsid w:val="00D4760A"/>
    <w:rsid w:val="00D476DB"/>
    <w:rsid w:val="00D50CF2"/>
    <w:rsid w:val="00D53677"/>
    <w:rsid w:val="00D60D10"/>
    <w:rsid w:val="00D610D7"/>
    <w:rsid w:val="00D62EB7"/>
    <w:rsid w:val="00D63CF0"/>
    <w:rsid w:val="00D6612B"/>
    <w:rsid w:val="00D67F5B"/>
    <w:rsid w:val="00D73AF8"/>
    <w:rsid w:val="00D74D46"/>
    <w:rsid w:val="00D750A6"/>
    <w:rsid w:val="00D75273"/>
    <w:rsid w:val="00D761C0"/>
    <w:rsid w:val="00D77725"/>
    <w:rsid w:val="00D807A7"/>
    <w:rsid w:val="00D80C37"/>
    <w:rsid w:val="00D82CC5"/>
    <w:rsid w:val="00D83128"/>
    <w:rsid w:val="00D8326D"/>
    <w:rsid w:val="00D837AD"/>
    <w:rsid w:val="00D83C10"/>
    <w:rsid w:val="00D8554B"/>
    <w:rsid w:val="00D856B1"/>
    <w:rsid w:val="00D85A6C"/>
    <w:rsid w:val="00D863DB"/>
    <w:rsid w:val="00D916D3"/>
    <w:rsid w:val="00D93E58"/>
    <w:rsid w:val="00D952E9"/>
    <w:rsid w:val="00D97F23"/>
    <w:rsid w:val="00DA3A48"/>
    <w:rsid w:val="00DA3B8A"/>
    <w:rsid w:val="00DA56B4"/>
    <w:rsid w:val="00DA698B"/>
    <w:rsid w:val="00DC2A4A"/>
    <w:rsid w:val="00DC32C7"/>
    <w:rsid w:val="00DD0501"/>
    <w:rsid w:val="00DD0AD0"/>
    <w:rsid w:val="00DD1406"/>
    <w:rsid w:val="00DD5038"/>
    <w:rsid w:val="00DD52EF"/>
    <w:rsid w:val="00DD76D7"/>
    <w:rsid w:val="00DE19DA"/>
    <w:rsid w:val="00DE23B1"/>
    <w:rsid w:val="00DF0C11"/>
    <w:rsid w:val="00DF3A25"/>
    <w:rsid w:val="00DF40F7"/>
    <w:rsid w:val="00DF63F2"/>
    <w:rsid w:val="00E005E5"/>
    <w:rsid w:val="00E01FE4"/>
    <w:rsid w:val="00E027C3"/>
    <w:rsid w:val="00E11C7A"/>
    <w:rsid w:val="00E11D0E"/>
    <w:rsid w:val="00E12D19"/>
    <w:rsid w:val="00E1323D"/>
    <w:rsid w:val="00E14420"/>
    <w:rsid w:val="00E15FEE"/>
    <w:rsid w:val="00E16C19"/>
    <w:rsid w:val="00E16EAB"/>
    <w:rsid w:val="00E17BB9"/>
    <w:rsid w:val="00E23FC3"/>
    <w:rsid w:val="00E244E9"/>
    <w:rsid w:val="00E274ED"/>
    <w:rsid w:val="00E308E9"/>
    <w:rsid w:val="00E34E6D"/>
    <w:rsid w:val="00E36C1B"/>
    <w:rsid w:val="00E37BA3"/>
    <w:rsid w:val="00E4121B"/>
    <w:rsid w:val="00E44F48"/>
    <w:rsid w:val="00E478DD"/>
    <w:rsid w:val="00E47A23"/>
    <w:rsid w:val="00E47ABF"/>
    <w:rsid w:val="00E50558"/>
    <w:rsid w:val="00E506D0"/>
    <w:rsid w:val="00E51593"/>
    <w:rsid w:val="00E51660"/>
    <w:rsid w:val="00E523D5"/>
    <w:rsid w:val="00E52793"/>
    <w:rsid w:val="00E61522"/>
    <w:rsid w:val="00E64B67"/>
    <w:rsid w:val="00E65A04"/>
    <w:rsid w:val="00E745BA"/>
    <w:rsid w:val="00E754E7"/>
    <w:rsid w:val="00E7581B"/>
    <w:rsid w:val="00E77546"/>
    <w:rsid w:val="00E8002D"/>
    <w:rsid w:val="00E8161B"/>
    <w:rsid w:val="00E81D10"/>
    <w:rsid w:val="00E86353"/>
    <w:rsid w:val="00E900AF"/>
    <w:rsid w:val="00E90E3D"/>
    <w:rsid w:val="00E91C0D"/>
    <w:rsid w:val="00E91C4A"/>
    <w:rsid w:val="00E9221B"/>
    <w:rsid w:val="00E922C9"/>
    <w:rsid w:val="00E9512B"/>
    <w:rsid w:val="00E968F2"/>
    <w:rsid w:val="00EA38A4"/>
    <w:rsid w:val="00EA5060"/>
    <w:rsid w:val="00EA75D1"/>
    <w:rsid w:val="00EB4EB0"/>
    <w:rsid w:val="00EB7D92"/>
    <w:rsid w:val="00EC135E"/>
    <w:rsid w:val="00EC3492"/>
    <w:rsid w:val="00EC42C4"/>
    <w:rsid w:val="00EC4F5E"/>
    <w:rsid w:val="00EC4F8B"/>
    <w:rsid w:val="00EC6F51"/>
    <w:rsid w:val="00ED15D9"/>
    <w:rsid w:val="00ED514B"/>
    <w:rsid w:val="00ED62C7"/>
    <w:rsid w:val="00ED70F1"/>
    <w:rsid w:val="00EE03AB"/>
    <w:rsid w:val="00EE06E0"/>
    <w:rsid w:val="00EE0C70"/>
    <w:rsid w:val="00EE1682"/>
    <w:rsid w:val="00EE3CB8"/>
    <w:rsid w:val="00EE766E"/>
    <w:rsid w:val="00EF2EEE"/>
    <w:rsid w:val="00EF3C11"/>
    <w:rsid w:val="00EF4E8B"/>
    <w:rsid w:val="00EF5761"/>
    <w:rsid w:val="00EF5D76"/>
    <w:rsid w:val="00EF74E9"/>
    <w:rsid w:val="00EF7F48"/>
    <w:rsid w:val="00F04B8C"/>
    <w:rsid w:val="00F06077"/>
    <w:rsid w:val="00F06136"/>
    <w:rsid w:val="00F0711F"/>
    <w:rsid w:val="00F1482F"/>
    <w:rsid w:val="00F16253"/>
    <w:rsid w:val="00F16616"/>
    <w:rsid w:val="00F166FA"/>
    <w:rsid w:val="00F16C18"/>
    <w:rsid w:val="00F17C85"/>
    <w:rsid w:val="00F20D95"/>
    <w:rsid w:val="00F21535"/>
    <w:rsid w:val="00F2180A"/>
    <w:rsid w:val="00F223E9"/>
    <w:rsid w:val="00F24544"/>
    <w:rsid w:val="00F24B5A"/>
    <w:rsid w:val="00F27AD9"/>
    <w:rsid w:val="00F30951"/>
    <w:rsid w:val="00F31CFB"/>
    <w:rsid w:val="00F33072"/>
    <w:rsid w:val="00F33A08"/>
    <w:rsid w:val="00F36BD5"/>
    <w:rsid w:val="00F37712"/>
    <w:rsid w:val="00F406C9"/>
    <w:rsid w:val="00F40C3B"/>
    <w:rsid w:val="00F41026"/>
    <w:rsid w:val="00F4162E"/>
    <w:rsid w:val="00F442EF"/>
    <w:rsid w:val="00F447EE"/>
    <w:rsid w:val="00F449F7"/>
    <w:rsid w:val="00F50EDA"/>
    <w:rsid w:val="00F50F34"/>
    <w:rsid w:val="00F5122C"/>
    <w:rsid w:val="00F52A02"/>
    <w:rsid w:val="00F52A4C"/>
    <w:rsid w:val="00F52EF2"/>
    <w:rsid w:val="00F5349B"/>
    <w:rsid w:val="00F53EF5"/>
    <w:rsid w:val="00F541E3"/>
    <w:rsid w:val="00F54F78"/>
    <w:rsid w:val="00F56AAF"/>
    <w:rsid w:val="00F56E39"/>
    <w:rsid w:val="00F570E4"/>
    <w:rsid w:val="00F57D07"/>
    <w:rsid w:val="00F61846"/>
    <w:rsid w:val="00F61FF4"/>
    <w:rsid w:val="00F62E54"/>
    <w:rsid w:val="00F6360B"/>
    <w:rsid w:val="00F654EB"/>
    <w:rsid w:val="00F66F88"/>
    <w:rsid w:val="00F71935"/>
    <w:rsid w:val="00F75AD1"/>
    <w:rsid w:val="00F76298"/>
    <w:rsid w:val="00F76E6F"/>
    <w:rsid w:val="00F81A2E"/>
    <w:rsid w:val="00F82D21"/>
    <w:rsid w:val="00F83DEC"/>
    <w:rsid w:val="00F85039"/>
    <w:rsid w:val="00F8587E"/>
    <w:rsid w:val="00F85D02"/>
    <w:rsid w:val="00F85EEB"/>
    <w:rsid w:val="00F9068D"/>
    <w:rsid w:val="00F91559"/>
    <w:rsid w:val="00F91B33"/>
    <w:rsid w:val="00F93B01"/>
    <w:rsid w:val="00F966D2"/>
    <w:rsid w:val="00FA137A"/>
    <w:rsid w:val="00FA19C1"/>
    <w:rsid w:val="00FA2333"/>
    <w:rsid w:val="00FA2C4B"/>
    <w:rsid w:val="00FA4EC7"/>
    <w:rsid w:val="00FA5323"/>
    <w:rsid w:val="00FA7154"/>
    <w:rsid w:val="00FA732A"/>
    <w:rsid w:val="00FB24CE"/>
    <w:rsid w:val="00FB466D"/>
    <w:rsid w:val="00FB5B9D"/>
    <w:rsid w:val="00FB65DC"/>
    <w:rsid w:val="00FB6F6A"/>
    <w:rsid w:val="00FB7955"/>
    <w:rsid w:val="00FC14F1"/>
    <w:rsid w:val="00FC3B52"/>
    <w:rsid w:val="00FC4DBA"/>
    <w:rsid w:val="00FC727F"/>
    <w:rsid w:val="00FC789B"/>
    <w:rsid w:val="00FD3F6C"/>
    <w:rsid w:val="00FD474A"/>
    <w:rsid w:val="00FD4B12"/>
    <w:rsid w:val="00FD5FC4"/>
    <w:rsid w:val="00FD77BE"/>
    <w:rsid w:val="00FD7ED1"/>
    <w:rsid w:val="00FE16EA"/>
    <w:rsid w:val="00FE21D2"/>
    <w:rsid w:val="00FE23CB"/>
    <w:rsid w:val="00FF2962"/>
    <w:rsid w:val="00FF464E"/>
    <w:rsid w:val="00FF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7c85,#f2f2f2,#f7f7f7,#f5f5f5"/>
    </o:shapedefaults>
    <o:shapelayout v:ext="edit">
      <o:idmap v:ext="edit" data="1"/>
    </o:shapelayout>
  </w:shapeDefaults>
  <w:decimalSymbol w:val=","/>
  <w:listSeparator w:val=";"/>
  <w14:docId w14:val="09A6A5C4"/>
  <w15:docId w15:val="{972D1518-7065-4D5A-9DC0-3D3021796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1B33"/>
    <w:pPr>
      <w:spacing w:line="240" w:lineRule="auto"/>
      <w:jc w:val="both"/>
      <w:textboxTightWrap w:val="allLines"/>
    </w:pPr>
    <w:rPr>
      <w:rFonts w:ascii="Segoe UI" w:hAnsi="Segoe UI"/>
      <w:color w:val="363636" w:themeColor="background2" w:themeShade="40"/>
      <w:szCs w:val="24"/>
      <w:lang w:val="es-AR"/>
    </w:rPr>
  </w:style>
  <w:style w:type="paragraph" w:styleId="Heading1">
    <w:name w:val="heading 1"/>
    <w:basedOn w:val="Normal"/>
    <w:next w:val="Normal"/>
    <w:autoRedefine/>
    <w:qFormat/>
    <w:rsid w:val="000C660A"/>
    <w:pPr>
      <w:widowControl w:val="0"/>
      <w:numPr>
        <w:numId w:val="10"/>
      </w:numPr>
      <w:tabs>
        <w:tab w:val="left" w:pos="709"/>
      </w:tabs>
      <w:spacing w:before="240" w:after="320" w:line="288" w:lineRule="auto"/>
      <w:contextualSpacing/>
      <w:mirrorIndents/>
      <w:jc w:val="left"/>
      <w:outlineLvl w:val="0"/>
    </w:pPr>
    <w:rPr>
      <w:rFonts w:ascii="Segoe UI Light" w:hAnsi="Segoe UI Light"/>
      <w:color w:val="474747" w:themeColor="text1"/>
      <w:spacing w:val="-20"/>
      <w:sz w:val="56"/>
      <w:szCs w:val="72"/>
    </w:rPr>
  </w:style>
  <w:style w:type="paragraph" w:styleId="Heading2">
    <w:name w:val="heading 2"/>
    <w:basedOn w:val="Normal"/>
    <w:next w:val="Normal"/>
    <w:autoRedefine/>
    <w:qFormat/>
    <w:rsid w:val="00B750C3"/>
    <w:pPr>
      <w:numPr>
        <w:ilvl w:val="1"/>
        <w:numId w:val="10"/>
      </w:numPr>
      <w:spacing w:before="480"/>
      <w:jc w:val="left"/>
      <w:outlineLvl w:val="1"/>
    </w:pPr>
    <w:rPr>
      <w:rFonts w:ascii="Segoe UI Light" w:hAnsi="Segoe UI Light"/>
      <w:color w:val="auto"/>
      <w:sz w:val="40"/>
      <w:szCs w:val="20"/>
    </w:rPr>
  </w:style>
  <w:style w:type="paragraph" w:styleId="Heading3">
    <w:name w:val="heading 3"/>
    <w:basedOn w:val="Headingsn"/>
    <w:next w:val="Normal"/>
    <w:link w:val="Heading3Char"/>
    <w:autoRedefine/>
    <w:qFormat/>
    <w:rsid w:val="008B1B8D"/>
    <w:pPr>
      <w:numPr>
        <w:ilvl w:val="2"/>
        <w:numId w:val="10"/>
      </w:numPr>
      <w:outlineLvl w:val="2"/>
    </w:pPr>
    <w:rPr>
      <w:sz w:val="32"/>
      <w:szCs w:val="26"/>
    </w:rPr>
  </w:style>
  <w:style w:type="paragraph" w:styleId="Heading4">
    <w:name w:val="heading 4"/>
    <w:basedOn w:val="Heading3"/>
    <w:next w:val="Normal"/>
    <w:link w:val="Heading4Char"/>
    <w:autoRedefine/>
    <w:qFormat/>
    <w:rsid w:val="00634DD9"/>
    <w:pPr>
      <w:keepNext/>
      <w:numPr>
        <w:ilvl w:val="3"/>
      </w:numPr>
      <w:tabs>
        <w:tab w:val="left" w:pos="900"/>
      </w:tabs>
      <w:spacing w:after="60"/>
      <w:outlineLvl w:val="3"/>
    </w:pPr>
    <w:rPr>
      <w:bCs/>
      <w:sz w:val="26"/>
      <w:szCs w:val="28"/>
    </w:rPr>
  </w:style>
  <w:style w:type="paragraph" w:styleId="Heading5">
    <w:name w:val="heading 5"/>
    <w:basedOn w:val="Heading4"/>
    <w:next w:val="Normal"/>
    <w:link w:val="Heading5Char"/>
    <w:autoRedefine/>
    <w:rsid w:val="002812E6"/>
    <w:pPr>
      <w:numPr>
        <w:ilvl w:val="4"/>
      </w:numPr>
      <w:tabs>
        <w:tab w:val="clear" w:pos="900"/>
        <w:tab w:val="left" w:pos="1080"/>
      </w:tabs>
      <w:outlineLvl w:val="4"/>
    </w:pPr>
    <w:rPr>
      <w:sz w:val="36"/>
    </w:rPr>
  </w:style>
  <w:style w:type="paragraph" w:styleId="Heading6">
    <w:name w:val="heading 6"/>
    <w:basedOn w:val="Normal"/>
    <w:next w:val="Normal"/>
    <w:autoRedefine/>
    <w:rsid w:val="0098555A"/>
    <w:pPr>
      <w:numPr>
        <w:ilvl w:val="5"/>
        <w:numId w:val="10"/>
      </w:numPr>
      <w:spacing w:before="240" w:after="60"/>
      <w:outlineLvl w:val="5"/>
    </w:pPr>
    <w:rPr>
      <w:bCs/>
      <w:sz w:val="24"/>
      <w:szCs w:val="22"/>
    </w:rPr>
  </w:style>
  <w:style w:type="paragraph" w:styleId="Heading7">
    <w:name w:val="heading 7"/>
    <w:basedOn w:val="Normal"/>
    <w:next w:val="Normal"/>
    <w:rsid w:val="00E11C7A"/>
    <w:pPr>
      <w:numPr>
        <w:ilvl w:val="6"/>
        <w:numId w:val="10"/>
      </w:numPr>
      <w:outlineLvl w:val="6"/>
    </w:pPr>
    <w:rPr>
      <w:color w:val="4D4D4D"/>
    </w:rPr>
  </w:style>
  <w:style w:type="paragraph" w:styleId="Heading8">
    <w:name w:val="heading 8"/>
    <w:basedOn w:val="Normal"/>
    <w:next w:val="Normal"/>
    <w:rsid w:val="008575DB"/>
    <w:pPr>
      <w:numPr>
        <w:ilvl w:val="7"/>
        <w:numId w:val="10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8575DB"/>
    <w:pPr>
      <w:numPr>
        <w:ilvl w:val="8"/>
        <w:numId w:val="10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D20B1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autoRedefine/>
    <w:rsid w:val="00F52EF2"/>
    <w:pPr>
      <w:tabs>
        <w:tab w:val="center" w:pos="4320"/>
        <w:tab w:val="right" w:pos="8640"/>
      </w:tabs>
      <w:spacing w:before="40" w:line="240" w:lineRule="exact"/>
      <w:contextualSpacing/>
    </w:pPr>
    <w:rPr>
      <w:color w:val="A6A6A6" w:themeColor="background1" w:themeShade="A6"/>
      <w:sz w:val="16"/>
    </w:rPr>
  </w:style>
  <w:style w:type="paragraph" w:customStyle="1" w:styleId="Headingsn">
    <w:name w:val="Heading s/n"/>
    <w:basedOn w:val="Heading2"/>
    <w:rsid w:val="000622A0"/>
    <w:pPr>
      <w:numPr>
        <w:ilvl w:val="0"/>
        <w:numId w:val="0"/>
      </w:numPr>
      <w:ind w:left="720" w:hanging="720"/>
    </w:pPr>
  </w:style>
  <w:style w:type="paragraph" w:customStyle="1" w:styleId="Role">
    <w:name w:val="Role"/>
    <w:basedOn w:val="Normal"/>
    <w:rsid w:val="00254777"/>
    <w:rPr>
      <w:rFonts w:asciiTheme="minorHAnsi" w:hAnsiTheme="minorHAnsi"/>
      <w:sz w:val="22"/>
      <w:szCs w:val="20"/>
    </w:rPr>
  </w:style>
  <w:style w:type="paragraph" w:styleId="BodyText2">
    <w:name w:val="Body Text 2"/>
    <w:basedOn w:val="Normal"/>
    <w:rsid w:val="004748E1"/>
    <w:pPr>
      <w:autoSpaceDE w:val="0"/>
      <w:autoSpaceDN w:val="0"/>
      <w:adjustRightInd w:val="0"/>
      <w:spacing w:after="160"/>
    </w:pPr>
    <w:rPr>
      <w:b/>
      <w:bCs/>
      <w:szCs w:val="20"/>
      <w:lang w:val="en-US"/>
    </w:rPr>
  </w:style>
  <w:style w:type="paragraph" w:styleId="BodyText3">
    <w:name w:val="Body Text 3"/>
    <w:basedOn w:val="Normal"/>
    <w:rsid w:val="004748E1"/>
    <w:rPr>
      <w:szCs w:val="16"/>
    </w:rPr>
  </w:style>
  <w:style w:type="paragraph" w:customStyle="1" w:styleId="TableTitle">
    <w:name w:val="Table Title"/>
    <w:basedOn w:val="Normal"/>
    <w:autoRedefine/>
    <w:qFormat/>
    <w:rsid w:val="004C14EC"/>
    <w:pPr>
      <w:spacing w:before="100" w:after="100"/>
      <w:ind w:left="87"/>
      <w:textboxTightWrap w:val="none"/>
    </w:pPr>
    <w:rPr>
      <w:b/>
      <w:bCs/>
      <w:caps/>
      <w:color w:val="353535" w:themeColor="text1" w:themeShade="BF"/>
      <w:sz w:val="16"/>
      <w:szCs w:val="20"/>
    </w:rPr>
  </w:style>
  <w:style w:type="paragraph" w:customStyle="1" w:styleId="TableTextBold">
    <w:name w:val="Table Text Bold"/>
    <w:basedOn w:val="Normal"/>
    <w:autoRedefine/>
    <w:rsid w:val="00FC3B52"/>
    <w:pPr>
      <w:spacing w:before="160" w:after="160"/>
      <w:ind w:left="72"/>
    </w:pPr>
    <w:rPr>
      <w:b/>
      <w:bCs/>
      <w:color w:val="4D4D4D"/>
      <w:szCs w:val="20"/>
    </w:rPr>
  </w:style>
  <w:style w:type="paragraph" w:customStyle="1" w:styleId="TableText">
    <w:name w:val="Table Text"/>
    <w:basedOn w:val="Normal"/>
    <w:autoRedefine/>
    <w:rsid w:val="005770B8"/>
    <w:pPr>
      <w:spacing w:after="0"/>
      <w:jc w:val="left"/>
    </w:pPr>
    <w:rPr>
      <w:sz w:val="16"/>
      <w:szCs w:val="20"/>
    </w:rPr>
  </w:style>
  <w:style w:type="paragraph" w:styleId="BodyText">
    <w:name w:val="Body Text"/>
    <w:basedOn w:val="Normal"/>
    <w:link w:val="BodyTextChar"/>
    <w:rsid w:val="005B1EB5"/>
  </w:style>
  <w:style w:type="paragraph" w:styleId="TOC1">
    <w:name w:val="toc 1"/>
    <w:basedOn w:val="Normal"/>
    <w:next w:val="Normal"/>
    <w:autoRedefine/>
    <w:uiPriority w:val="39"/>
    <w:rsid w:val="000B048F"/>
    <w:pPr>
      <w:tabs>
        <w:tab w:val="left" w:pos="425"/>
        <w:tab w:val="right" w:leader="dot" w:pos="9350"/>
      </w:tabs>
      <w:spacing w:after="160"/>
      <w:jc w:val="left"/>
    </w:pPr>
    <w:rPr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rsid w:val="000B048F"/>
    <w:pPr>
      <w:tabs>
        <w:tab w:val="left" w:pos="425"/>
        <w:tab w:val="right" w:leader="dot" w:pos="9350"/>
      </w:tabs>
      <w:spacing w:after="160"/>
      <w:jc w:val="left"/>
    </w:pPr>
    <w:rPr>
      <w:szCs w:val="20"/>
      <w:lang w:val="en-US"/>
    </w:rPr>
  </w:style>
  <w:style w:type="character" w:styleId="Hyperlink">
    <w:name w:val="Hyperlink"/>
    <w:uiPriority w:val="99"/>
    <w:rsid w:val="00F33072"/>
    <w:rPr>
      <w:b/>
      <w:noProof/>
      <w:color w:val="000080"/>
      <w:u w:val="single"/>
    </w:rPr>
  </w:style>
  <w:style w:type="paragraph" w:styleId="TOC3">
    <w:name w:val="toc 3"/>
    <w:basedOn w:val="Normal"/>
    <w:next w:val="Normal"/>
    <w:autoRedefine/>
    <w:uiPriority w:val="39"/>
    <w:rsid w:val="0067169A"/>
    <w:pPr>
      <w:tabs>
        <w:tab w:val="right" w:leader="dot" w:pos="9678"/>
      </w:tabs>
      <w:spacing w:after="160"/>
    </w:pPr>
    <w:rPr>
      <w:szCs w:val="20"/>
      <w:lang w:val="en-US"/>
    </w:rPr>
  </w:style>
  <w:style w:type="character" w:styleId="FollowedHyperlink">
    <w:name w:val="FollowedHyperlink"/>
    <w:rsid w:val="00EF2EEE"/>
    <w:rPr>
      <w:b/>
      <w:color w:val="800080"/>
      <w:u w:val="single"/>
    </w:rPr>
  </w:style>
  <w:style w:type="paragraph" w:customStyle="1" w:styleId="Bullets">
    <w:name w:val="Bullets"/>
    <w:basedOn w:val="Normal"/>
    <w:rsid w:val="0010291F"/>
    <w:pPr>
      <w:numPr>
        <w:numId w:val="1"/>
      </w:numPr>
      <w:spacing w:after="0"/>
      <w:jc w:val="left"/>
    </w:pPr>
    <w:rPr>
      <w:szCs w:val="20"/>
    </w:rPr>
  </w:style>
  <w:style w:type="paragraph" w:styleId="Date">
    <w:name w:val="Date"/>
    <w:basedOn w:val="Normal"/>
    <w:next w:val="Normal"/>
    <w:semiHidden/>
    <w:rsid w:val="00204BE4"/>
  </w:style>
  <w:style w:type="character" w:customStyle="1" w:styleId="Heading3Char">
    <w:name w:val="Heading 3 Char"/>
    <w:basedOn w:val="DefaultParagraphFont"/>
    <w:link w:val="Heading3"/>
    <w:rsid w:val="008B1B8D"/>
    <w:rPr>
      <w:rFonts w:ascii="Segoe UI Light" w:hAnsi="Segoe UI Light"/>
      <w:sz w:val="32"/>
      <w:szCs w:val="26"/>
      <w:lang w:val="es-AR"/>
    </w:rPr>
  </w:style>
  <w:style w:type="character" w:customStyle="1" w:styleId="Heading4Char">
    <w:name w:val="Heading 4 Char"/>
    <w:basedOn w:val="Heading3Char"/>
    <w:link w:val="Heading4"/>
    <w:rsid w:val="00634DD9"/>
    <w:rPr>
      <w:rFonts w:ascii="Segoe UI Light" w:hAnsi="Segoe UI Light"/>
      <w:bCs/>
      <w:sz w:val="26"/>
      <w:szCs w:val="28"/>
      <w:lang w:val="es-AR"/>
    </w:rPr>
  </w:style>
  <w:style w:type="character" w:customStyle="1" w:styleId="Heading5Char">
    <w:name w:val="Heading 5 Char"/>
    <w:basedOn w:val="Heading4Char"/>
    <w:link w:val="Heading5"/>
    <w:rsid w:val="002812E6"/>
    <w:rPr>
      <w:rFonts w:ascii="Segoe UI Light" w:hAnsi="Segoe UI Light"/>
      <w:bCs/>
      <w:sz w:val="36"/>
      <w:szCs w:val="28"/>
      <w:lang w:val="es-AR"/>
    </w:rPr>
  </w:style>
  <w:style w:type="character" w:styleId="PageNumber">
    <w:name w:val="page number"/>
    <w:basedOn w:val="DefaultParagraphFont"/>
    <w:rsid w:val="00264257"/>
  </w:style>
  <w:style w:type="paragraph" w:customStyle="1" w:styleId="Heading3sn">
    <w:name w:val="Heading 3 s/n"/>
    <w:basedOn w:val="Heading3"/>
    <w:qFormat/>
    <w:rsid w:val="000622A0"/>
    <w:pPr>
      <w:numPr>
        <w:ilvl w:val="0"/>
        <w:numId w:val="0"/>
      </w:numPr>
    </w:pPr>
    <w:rPr>
      <w:noProof/>
      <w:lang w:eastAsia="es-AR"/>
    </w:rPr>
  </w:style>
  <w:style w:type="paragraph" w:customStyle="1" w:styleId="Name">
    <w:name w:val="Name"/>
    <w:basedOn w:val="Normal"/>
    <w:next w:val="Normal"/>
    <w:qFormat/>
    <w:rsid w:val="0010291F"/>
    <w:pPr>
      <w:ind w:left="6"/>
    </w:pPr>
    <w:rPr>
      <w:rFonts w:ascii="Segoe UI Light" w:hAnsi="Segoe UI Light"/>
      <w:color w:val="auto"/>
      <w:sz w:val="28"/>
    </w:rPr>
  </w:style>
  <w:style w:type="paragraph" w:customStyle="1" w:styleId="Heading2sn">
    <w:name w:val="Heading 2 s/n"/>
    <w:basedOn w:val="Heading2"/>
    <w:next w:val="Normal"/>
    <w:qFormat/>
    <w:rsid w:val="00F91B33"/>
    <w:pPr>
      <w:numPr>
        <w:ilvl w:val="0"/>
        <w:numId w:val="0"/>
      </w:numPr>
    </w:pPr>
    <w:rPr>
      <w:bCs/>
      <w:color w:val="363636" w:themeColor="background2" w:themeShade="40"/>
    </w:rPr>
  </w:style>
  <w:style w:type="paragraph" w:customStyle="1" w:styleId="Cargo">
    <w:name w:val="Cargo"/>
    <w:basedOn w:val="Normal"/>
    <w:rsid w:val="005B1EB5"/>
  </w:style>
  <w:style w:type="paragraph" w:customStyle="1" w:styleId="Indentedtext">
    <w:name w:val="Indented text"/>
    <w:basedOn w:val="Normal"/>
    <w:next w:val="Normal"/>
    <w:qFormat/>
    <w:rsid w:val="0048042C"/>
    <w:pPr>
      <w:ind w:left="720"/>
    </w:pPr>
  </w:style>
  <w:style w:type="paragraph" w:customStyle="1" w:styleId="Line">
    <w:name w:val="Line"/>
    <w:basedOn w:val="Normal"/>
    <w:next w:val="Normal"/>
    <w:rsid w:val="001C5004"/>
    <w:pPr>
      <w:pBdr>
        <w:bottom w:val="single" w:sz="8" w:space="1" w:color="EAEAEA"/>
      </w:pBdr>
      <w:spacing w:before="80" w:after="80" w:line="80" w:lineRule="exact"/>
    </w:pPr>
    <w:rPr>
      <w:sz w:val="8"/>
    </w:rPr>
  </w:style>
  <w:style w:type="paragraph" w:customStyle="1" w:styleId="Borderbottomparagraph">
    <w:name w:val="Border bottom paragraph"/>
    <w:basedOn w:val="Normal"/>
    <w:next w:val="Normal"/>
    <w:rsid w:val="005B1EB5"/>
    <w:pPr>
      <w:pBdr>
        <w:bottom w:val="single" w:sz="12" w:space="1" w:color="EAEAEA"/>
      </w:pBdr>
    </w:pPr>
  </w:style>
  <w:style w:type="paragraph" w:styleId="Quote">
    <w:name w:val="Quote"/>
    <w:basedOn w:val="Normal"/>
    <w:autoRedefine/>
    <w:rsid w:val="00A331FA"/>
    <w:pPr>
      <w:spacing w:before="240" w:after="240"/>
      <w:ind w:left="720"/>
      <w:contextualSpacing/>
    </w:pPr>
    <w:rPr>
      <w:i/>
      <w:color w:val="757575" w:themeColor="text1" w:themeTint="BF"/>
      <w:sz w:val="28"/>
    </w:rPr>
  </w:style>
  <w:style w:type="paragraph" w:customStyle="1" w:styleId="Code">
    <w:name w:val="Code"/>
    <w:basedOn w:val="Normal"/>
    <w:qFormat/>
    <w:rsid w:val="00C62FA4"/>
    <w:pPr>
      <w:pBdr>
        <w:top w:val="single" w:sz="8" w:space="1" w:color="EAEAEA"/>
        <w:left w:val="single" w:sz="8" w:space="4" w:color="EAEAEA"/>
        <w:bottom w:val="single" w:sz="8" w:space="1" w:color="EAEAEA"/>
        <w:right w:val="single" w:sz="8" w:space="4" w:color="EAEAEA"/>
      </w:pBdr>
      <w:shd w:val="clear" w:color="auto" w:fill="F9F9F9"/>
      <w:spacing w:before="280" w:after="280" w:line="300" w:lineRule="exact"/>
      <w:ind w:left="170"/>
      <w:contextualSpacing/>
      <w:jc w:val="left"/>
    </w:pPr>
    <w:rPr>
      <w:rFonts w:ascii="Courier New" w:hAnsi="Courier New" w:cs="Courier New"/>
      <w:color w:val="333333"/>
    </w:rPr>
  </w:style>
  <w:style w:type="paragraph" w:customStyle="1" w:styleId="Important">
    <w:name w:val="Important"/>
    <w:basedOn w:val="Normal"/>
    <w:autoRedefine/>
    <w:qFormat/>
    <w:rsid w:val="00904335"/>
    <w:pPr>
      <w:pBdr>
        <w:top w:val="single" w:sz="24" w:space="2" w:color="FFFFFF" w:themeColor="background1"/>
        <w:left w:val="single" w:sz="24" w:space="6" w:color="FFFFFF" w:themeColor="background1"/>
        <w:bottom w:val="single" w:sz="24" w:space="4" w:color="FFFFFF" w:themeColor="background1"/>
        <w:right w:val="single" w:sz="24" w:space="4" w:color="FFFFFF" w:themeColor="background1"/>
      </w:pBdr>
      <w:shd w:val="clear" w:color="FFFFFF" w:themeColor="background1" w:fill="F2F2F2" w:themeFill="background1" w:themeFillShade="F2"/>
      <w:spacing w:before="240" w:after="160"/>
      <w:ind w:left="57" w:right="-57"/>
      <w:contextualSpacing/>
      <w:jc w:val="left"/>
    </w:pPr>
    <w:rPr>
      <w:sz w:val="24"/>
    </w:rPr>
  </w:style>
  <w:style w:type="table" w:styleId="TableClassic1">
    <w:name w:val="Table Classic 1"/>
    <w:basedOn w:val="TableNormal"/>
    <w:rsid w:val="00184176"/>
    <w:pPr>
      <w:spacing w:before="120" w:after="40" w:line="260" w:lineRule="exact"/>
    </w:pPr>
    <w:rPr>
      <w:rFonts w:asciiTheme="minorHAnsi" w:hAnsiTheme="minorHAnsi"/>
    </w:rPr>
    <w:tblPr>
      <w:tblInd w:w="113" w:type="dxa"/>
      <w:tblBorders>
        <w:top w:val="single" w:sz="4" w:space="0" w:color="A2A2A2" w:themeColor="text1" w:themeTint="80"/>
        <w:left w:val="single" w:sz="4" w:space="0" w:color="A2A2A2" w:themeColor="text1" w:themeTint="80"/>
        <w:bottom w:val="single" w:sz="4" w:space="0" w:color="A2A2A2" w:themeColor="text1" w:themeTint="80"/>
        <w:right w:val="single" w:sz="4" w:space="0" w:color="A2A2A2" w:themeColor="text1" w:themeTint="80"/>
        <w:insideH w:val="single" w:sz="4" w:space="0" w:color="A2A2A2" w:themeColor="text1" w:themeTint="80"/>
        <w:insideV w:val="single" w:sz="4" w:space="0" w:color="A2A2A2" w:themeColor="text1" w:themeTint="80"/>
      </w:tblBorders>
    </w:tblPr>
    <w:tcPr>
      <w:shd w:val="clear" w:color="auto" w:fill="auto"/>
    </w:tcPr>
    <w:tblStylePr w:type="firstRow">
      <w:rPr>
        <w:rFonts w:ascii="Segoe UI" w:hAnsi="Segoe UI"/>
        <w:b/>
        <w:i w:val="0"/>
        <w:iCs/>
        <w:color w:val="007C85"/>
      </w:rPr>
      <w:tblPr/>
      <w:tcPr>
        <w:shd w:val="clear" w:color="auto" w:fill="F3F3F3"/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FD3F6C"/>
    <w:pPr>
      <w:spacing w:before="120" w:after="40" w:line="260" w:lineRule="exac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204BE4"/>
  </w:style>
  <w:style w:type="character" w:styleId="Emphasis">
    <w:name w:val="Emphasis"/>
    <w:basedOn w:val="DefaultParagraphFont"/>
    <w:rsid w:val="00204BE4"/>
    <w:rPr>
      <w:i/>
      <w:iCs/>
    </w:rPr>
  </w:style>
  <w:style w:type="paragraph" w:styleId="EnvelopeAddress">
    <w:name w:val="envelope address"/>
    <w:basedOn w:val="Normal"/>
    <w:semiHidden/>
    <w:rsid w:val="00204BE4"/>
    <w:pPr>
      <w:framePr w:w="7920" w:h="1980" w:hRule="exact" w:hSpace="180" w:wrap="auto" w:hAnchor="page" w:xAlign="center" w:yAlign="bottom"/>
      <w:ind w:left="2880"/>
    </w:pPr>
    <w:rPr>
      <w:rFonts w:cs="Arial"/>
      <w:sz w:val="24"/>
    </w:rPr>
  </w:style>
  <w:style w:type="paragraph" w:styleId="EnvelopeReturn">
    <w:name w:val="envelope return"/>
    <w:basedOn w:val="Normal"/>
    <w:semiHidden/>
    <w:rsid w:val="00204BE4"/>
    <w:rPr>
      <w:rFonts w:cs="Arial"/>
      <w:szCs w:val="20"/>
    </w:rPr>
  </w:style>
  <w:style w:type="character" w:styleId="HTMLAcronym">
    <w:name w:val="HTML Acronym"/>
    <w:basedOn w:val="DefaultParagraphFont"/>
    <w:semiHidden/>
    <w:rsid w:val="00204BE4"/>
  </w:style>
  <w:style w:type="paragraph" w:styleId="HTMLAddress">
    <w:name w:val="HTML Address"/>
    <w:basedOn w:val="Normal"/>
    <w:semiHidden/>
    <w:rsid w:val="00204BE4"/>
    <w:rPr>
      <w:i/>
      <w:iCs/>
    </w:rPr>
  </w:style>
  <w:style w:type="character" w:styleId="HTMLCite">
    <w:name w:val="HTML Cite"/>
    <w:basedOn w:val="DefaultParagraphFont"/>
    <w:semiHidden/>
    <w:rsid w:val="00204BE4"/>
    <w:rPr>
      <w:i/>
      <w:iCs/>
    </w:rPr>
  </w:style>
  <w:style w:type="character" w:styleId="HTMLCode">
    <w:name w:val="HTML Code"/>
    <w:basedOn w:val="DefaultParagraphFont"/>
    <w:uiPriority w:val="99"/>
    <w:semiHidden/>
    <w:rsid w:val="00204BE4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204BE4"/>
    <w:rPr>
      <w:i/>
      <w:iCs/>
    </w:rPr>
  </w:style>
  <w:style w:type="character" w:styleId="HTMLKeyboard">
    <w:name w:val="HTML Keyboard"/>
    <w:basedOn w:val="DefaultParagraphFont"/>
    <w:semiHidden/>
    <w:rsid w:val="00204BE4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204BE4"/>
    <w:rPr>
      <w:rFonts w:ascii="Courier New" w:hAnsi="Courier New" w:cs="Courier New"/>
      <w:szCs w:val="20"/>
    </w:rPr>
  </w:style>
  <w:style w:type="character" w:styleId="HTMLSample">
    <w:name w:val="HTML Sample"/>
    <w:basedOn w:val="DefaultParagraphFont"/>
    <w:semiHidden/>
    <w:rsid w:val="00204BE4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204BE4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204BE4"/>
    <w:rPr>
      <w:i/>
      <w:iCs/>
    </w:rPr>
  </w:style>
  <w:style w:type="paragraph" w:styleId="MessageHeader">
    <w:name w:val="Message Header"/>
    <w:basedOn w:val="Normal"/>
    <w:semiHidden/>
    <w:rsid w:val="00204BE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paragraph" w:styleId="NormalWeb">
    <w:name w:val="Normal (Web)"/>
    <w:basedOn w:val="Normal"/>
    <w:uiPriority w:val="99"/>
    <w:rsid w:val="00204BE4"/>
    <w:rPr>
      <w:rFonts w:ascii="Times New Roman" w:hAnsi="Times New Roman"/>
      <w:sz w:val="24"/>
    </w:rPr>
  </w:style>
  <w:style w:type="paragraph" w:styleId="NoteHeading">
    <w:name w:val="Note Heading"/>
    <w:basedOn w:val="Normal"/>
    <w:next w:val="Normal"/>
    <w:semiHidden/>
    <w:rsid w:val="00204BE4"/>
  </w:style>
  <w:style w:type="paragraph" w:styleId="Salutation">
    <w:name w:val="Salutation"/>
    <w:basedOn w:val="Normal"/>
    <w:next w:val="Normal"/>
    <w:semiHidden/>
    <w:rsid w:val="00204BE4"/>
  </w:style>
  <w:style w:type="paragraph" w:styleId="Signature">
    <w:name w:val="Signature"/>
    <w:basedOn w:val="Normal"/>
    <w:semiHidden/>
    <w:rsid w:val="00204BE4"/>
    <w:pPr>
      <w:ind w:left="4252"/>
    </w:pPr>
  </w:style>
  <w:style w:type="character" w:styleId="Strong">
    <w:name w:val="Strong"/>
    <w:basedOn w:val="DefaultParagraphFont"/>
    <w:rsid w:val="00204BE4"/>
    <w:rPr>
      <w:b/>
      <w:bCs/>
    </w:rPr>
  </w:style>
  <w:style w:type="paragraph" w:customStyle="1" w:styleId="Heading1sn">
    <w:name w:val="Heading 1 s/n"/>
    <w:basedOn w:val="Heading1"/>
    <w:next w:val="Heading2sn"/>
    <w:qFormat/>
    <w:rsid w:val="00BC1557"/>
    <w:pPr>
      <w:numPr>
        <w:numId w:val="0"/>
      </w:numPr>
    </w:pPr>
  </w:style>
  <w:style w:type="table" w:styleId="Table3Deffects1">
    <w:name w:val="Table 3D effects 1"/>
    <w:basedOn w:val="TableNormal"/>
    <w:semiHidden/>
    <w:rsid w:val="00204BE4"/>
    <w:pPr>
      <w:spacing w:before="120" w:after="40" w:line="260" w:lineRule="exac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04BE4"/>
    <w:pPr>
      <w:spacing w:before="120" w:after="40" w:line="260" w:lineRule="exac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04BE4"/>
    <w:pPr>
      <w:spacing w:before="120" w:after="40" w:line="260" w:lineRule="exac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04BE4"/>
    <w:pPr>
      <w:spacing w:before="120" w:after="40" w:line="260" w:lineRule="exac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04BE4"/>
    <w:pPr>
      <w:spacing w:before="120" w:after="40" w:line="260" w:lineRule="exac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04BE4"/>
    <w:pPr>
      <w:spacing w:before="120" w:after="40" w:line="260" w:lineRule="exac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04BE4"/>
    <w:pPr>
      <w:spacing w:before="120" w:after="40" w:line="260" w:lineRule="exac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04BE4"/>
    <w:pPr>
      <w:spacing w:before="120" w:after="40" w:line="260" w:lineRule="exac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04BE4"/>
    <w:pPr>
      <w:spacing w:before="120" w:after="40" w:line="260" w:lineRule="exac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204BE4"/>
    <w:pPr>
      <w:spacing w:before="120" w:after="4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04BE4"/>
    <w:pPr>
      <w:spacing w:before="120" w:after="40" w:line="260" w:lineRule="exac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04BE4"/>
    <w:pPr>
      <w:spacing w:before="120" w:after="40" w:line="260" w:lineRule="exac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04BE4"/>
    <w:pPr>
      <w:spacing w:before="120" w:after="40" w:line="260" w:lineRule="exac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04BE4"/>
    <w:pPr>
      <w:spacing w:before="120" w:after="40" w:line="260" w:lineRule="exac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04BE4"/>
    <w:pPr>
      <w:spacing w:before="120" w:after="40" w:line="260" w:lineRule="exac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04BE4"/>
    <w:pPr>
      <w:spacing w:before="120" w:after="40" w:line="260" w:lineRule="exac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04BE4"/>
    <w:pPr>
      <w:spacing w:before="120" w:after="40" w:line="260" w:lineRule="exac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04BE4"/>
    <w:pPr>
      <w:spacing w:before="120" w:after="4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HeadingFrontPage"/>
    <w:next w:val="Normal"/>
    <w:link w:val="TitleChar"/>
    <w:autoRedefine/>
    <w:uiPriority w:val="10"/>
    <w:qFormat/>
    <w:rsid w:val="009E7E42"/>
    <w:pPr>
      <w:tabs>
        <w:tab w:val="left" w:pos="6480"/>
      </w:tabs>
      <w:ind w:right="4"/>
    </w:pPr>
    <w:rPr>
      <w:noProof/>
      <w:color w:val="auto"/>
      <w:spacing w:val="-20"/>
      <w:sz w:val="56"/>
      <w:lang w:val="en-US"/>
    </w:rPr>
  </w:style>
  <w:style w:type="numbering" w:styleId="111111">
    <w:name w:val="Outline List 2"/>
    <w:basedOn w:val="NoList"/>
    <w:semiHidden/>
    <w:rsid w:val="00852E9C"/>
    <w:pPr>
      <w:numPr>
        <w:numId w:val="2"/>
      </w:numPr>
    </w:pPr>
  </w:style>
  <w:style w:type="numbering" w:styleId="1ai">
    <w:name w:val="Outline List 1"/>
    <w:basedOn w:val="NoList"/>
    <w:semiHidden/>
    <w:rsid w:val="00852E9C"/>
    <w:pPr>
      <w:numPr>
        <w:numId w:val="3"/>
      </w:numPr>
    </w:pPr>
  </w:style>
  <w:style w:type="paragraph" w:customStyle="1" w:styleId="HeadingFrontPage">
    <w:name w:val="Heading FrontPage"/>
    <w:basedOn w:val="Normal"/>
    <w:next w:val="SubtitleFrontPage"/>
    <w:rsid w:val="00A36320"/>
    <w:pPr>
      <w:spacing w:before="840"/>
      <w:ind w:left="6"/>
      <w:jc w:val="left"/>
    </w:pPr>
    <w:rPr>
      <w:rFonts w:ascii="Segoe UI Light" w:hAnsi="Segoe UI Light"/>
      <w:color w:val="FFFFFF" w:themeColor="background1"/>
      <w:sz w:val="72"/>
      <w:szCs w:val="40"/>
    </w:rPr>
  </w:style>
  <w:style w:type="paragraph" w:customStyle="1" w:styleId="SubtitleFrontPage">
    <w:name w:val="Subtitle FrontPage"/>
    <w:basedOn w:val="Normal"/>
    <w:next w:val="Normal"/>
    <w:rsid w:val="00912A2E"/>
    <w:pPr>
      <w:spacing w:before="280" w:after="160"/>
    </w:pPr>
    <w:rPr>
      <w:color w:val="4D4D4D"/>
      <w:sz w:val="28"/>
      <w:szCs w:val="32"/>
    </w:rPr>
  </w:style>
  <w:style w:type="paragraph" w:customStyle="1" w:styleId="DateFrontPage">
    <w:name w:val="Date FrontPage"/>
    <w:basedOn w:val="Headingsn"/>
    <w:rsid w:val="004F4E51"/>
    <w:rPr>
      <w:b/>
      <w:color w:val="4D4D4D"/>
      <w:sz w:val="24"/>
      <w:szCs w:val="24"/>
    </w:rPr>
  </w:style>
  <w:style w:type="paragraph" w:customStyle="1" w:styleId="CVSubtitle">
    <w:name w:val="CV Subtitle"/>
    <w:basedOn w:val="Normal"/>
    <w:next w:val="Normal"/>
    <w:rsid w:val="00254777"/>
    <w:pPr>
      <w:pBdr>
        <w:bottom w:val="single" w:sz="4" w:space="1" w:color="808080" w:themeColor="background1" w:themeShade="80"/>
      </w:pBdr>
      <w:spacing w:before="160" w:after="80" w:line="440" w:lineRule="exact"/>
    </w:pPr>
  </w:style>
  <w:style w:type="paragraph" w:customStyle="1" w:styleId="CVSubtitle2">
    <w:name w:val="CV Subtitle 2"/>
    <w:basedOn w:val="Normal"/>
    <w:next w:val="Normal"/>
    <w:rsid w:val="00254777"/>
    <w:pPr>
      <w:spacing w:before="240" w:after="80"/>
    </w:pPr>
    <w:rPr>
      <w:color w:val="4D4D4D"/>
    </w:rPr>
  </w:style>
  <w:style w:type="paragraph" w:customStyle="1" w:styleId="TableTexto">
    <w:name w:val="Table Texto"/>
    <w:basedOn w:val="Normal"/>
    <w:next w:val="Normal"/>
    <w:autoRedefine/>
    <w:rsid w:val="00E34E6D"/>
    <w:pPr>
      <w:spacing w:before="100" w:after="100"/>
      <w:ind w:left="121"/>
      <w:jc w:val="left"/>
    </w:pPr>
    <w:rPr>
      <w:sz w:val="16"/>
      <w:szCs w:val="20"/>
    </w:rPr>
  </w:style>
  <w:style w:type="paragraph" w:customStyle="1" w:styleId="BulletsTable">
    <w:name w:val="Bullets Table"/>
    <w:basedOn w:val="Normal"/>
    <w:rsid w:val="005B1EB5"/>
    <w:pPr>
      <w:numPr>
        <w:numId w:val="4"/>
      </w:numPr>
      <w:tabs>
        <w:tab w:val="clear" w:pos="720"/>
        <w:tab w:val="num" w:pos="358"/>
      </w:tabs>
      <w:spacing w:before="60" w:after="180"/>
      <w:ind w:left="357" w:hanging="357"/>
    </w:pPr>
    <w:rPr>
      <w:szCs w:val="20"/>
    </w:rPr>
  </w:style>
  <w:style w:type="paragraph" w:styleId="DocumentMap">
    <w:name w:val="Document Map"/>
    <w:basedOn w:val="Normal"/>
    <w:link w:val="DocumentMapChar"/>
    <w:rsid w:val="00A900D2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A900D2"/>
    <w:rPr>
      <w:rFonts w:ascii="Tahoma" w:hAnsi="Tahoma" w:cs="Tahoma"/>
      <w:sz w:val="16"/>
      <w:szCs w:val="16"/>
      <w:lang w:val="es-AR"/>
    </w:rPr>
  </w:style>
  <w:style w:type="paragraph" w:styleId="BalloonText">
    <w:name w:val="Balloon Text"/>
    <w:basedOn w:val="Normal"/>
    <w:link w:val="BalloonTextChar"/>
    <w:rsid w:val="00A900D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900D2"/>
    <w:rPr>
      <w:rFonts w:ascii="Tahoma" w:hAnsi="Tahoma" w:cs="Tahoma"/>
      <w:sz w:val="16"/>
      <w:szCs w:val="16"/>
      <w:lang w:val="es-AR"/>
    </w:rPr>
  </w:style>
  <w:style w:type="paragraph" w:styleId="ListParagraph">
    <w:name w:val="List Paragraph"/>
    <w:basedOn w:val="Bullets"/>
    <w:link w:val="ListParagraphChar"/>
    <w:autoRedefine/>
    <w:uiPriority w:val="99"/>
    <w:rsid w:val="007B2741"/>
    <w:pPr>
      <w:numPr>
        <w:numId w:val="9"/>
      </w:numPr>
      <w:spacing w:line="360" w:lineRule="auto"/>
    </w:pPr>
    <w:rPr>
      <w:lang w:val="en-US"/>
    </w:rPr>
  </w:style>
  <w:style w:type="character" w:customStyle="1" w:styleId="BodyTextChar">
    <w:name w:val="Body Text Char"/>
    <w:basedOn w:val="DefaultParagraphFont"/>
    <w:link w:val="BodyText"/>
    <w:rsid w:val="00E11C7A"/>
    <w:rPr>
      <w:rFonts w:ascii="HelveticaNeueLT Std" w:hAnsi="HelveticaNeueLT Std"/>
      <w:sz w:val="18"/>
      <w:szCs w:val="24"/>
      <w:lang w:val="es-AR"/>
    </w:rPr>
  </w:style>
  <w:style w:type="character" w:styleId="PlaceholderText">
    <w:name w:val="Placeholder Text"/>
    <w:basedOn w:val="DefaultParagraphFont"/>
    <w:uiPriority w:val="99"/>
    <w:semiHidden/>
    <w:rsid w:val="00F52EF2"/>
    <w:rPr>
      <w:color w:val="808080"/>
    </w:rPr>
  </w:style>
  <w:style w:type="paragraph" w:styleId="NoSpacing">
    <w:name w:val="No Spacing"/>
    <w:link w:val="NoSpacingChar"/>
    <w:autoRedefine/>
    <w:uiPriority w:val="1"/>
    <w:qFormat/>
    <w:rsid w:val="00A7654C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7654C"/>
    <w:rPr>
      <w:rFonts w:asciiTheme="minorHAnsi" w:eastAsiaTheme="minorEastAsia" w:hAnsiTheme="minorHAnsi" w:cstheme="minorBid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ED70F1"/>
    <w:rPr>
      <w:i/>
      <w:iCs/>
      <w:color w:val="757575" w:themeColor="text1" w:themeTint="BF"/>
    </w:rPr>
  </w:style>
  <w:style w:type="character" w:styleId="IntenseEmphasis">
    <w:name w:val="Intense Emphasis"/>
    <w:basedOn w:val="DefaultParagraphFont"/>
    <w:uiPriority w:val="21"/>
    <w:rsid w:val="005212E4"/>
    <w:rPr>
      <w:rFonts w:ascii="Segoe UI" w:hAnsi="Segoe UI"/>
      <w:b w:val="0"/>
      <w:iCs/>
      <w:color w:val="878787" w:themeColor="text1" w:themeTint="A6"/>
      <w:sz w:val="28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ED70F1"/>
    <w:pPr>
      <w:pBdr>
        <w:top w:val="single" w:sz="4" w:space="10" w:color="1EA89B" w:themeColor="accent1"/>
        <w:bottom w:val="single" w:sz="4" w:space="10" w:color="1EA89B" w:themeColor="accent1"/>
      </w:pBdr>
      <w:spacing w:before="360" w:after="360"/>
      <w:ind w:left="864" w:right="864"/>
      <w:jc w:val="center"/>
    </w:pPr>
    <w:rPr>
      <w:b/>
      <w:iCs/>
      <w:color w:val="1EA89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0F1"/>
    <w:rPr>
      <w:rFonts w:ascii="Segoe UI" w:hAnsi="Segoe UI"/>
      <w:b/>
      <w:iCs/>
      <w:color w:val="1EA89B" w:themeColor="accent1"/>
      <w:sz w:val="22"/>
      <w:szCs w:val="24"/>
      <w:lang w:val="es-AR"/>
    </w:rPr>
  </w:style>
  <w:style w:type="character" w:styleId="SubtleReference">
    <w:name w:val="Subtle Reference"/>
    <w:basedOn w:val="DefaultParagraphFont"/>
    <w:uiPriority w:val="31"/>
    <w:rsid w:val="00ED70F1"/>
    <w:rPr>
      <w:rFonts w:asciiTheme="minorHAnsi" w:hAnsiTheme="minorHAnsi"/>
      <w:smallCaps/>
      <w:color w:val="878787" w:themeColor="text1" w:themeTint="A5"/>
    </w:rPr>
  </w:style>
  <w:style w:type="character" w:styleId="IntenseReference">
    <w:name w:val="Intense Reference"/>
    <w:basedOn w:val="DefaultParagraphFont"/>
    <w:uiPriority w:val="32"/>
    <w:rsid w:val="00ED70F1"/>
    <w:rPr>
      <w:rFonts w:asciiTheme="minorHAnsi" w:hAnsiTheme="minorHAnsi"/>
      <w:b w:val="0"/>
      <w:bCs/>
      <w:smallCaps/>
      <w:color w:val="1EA89B" w:themeColor="accent1"/>
      <w:spacing w:val="5"/>
    </w:rPr>
  </w:style>
  <w:style w:type="paragraph" w:customStyle="1" w:styleId="LeftcolumnText">
    <w:name w:val="Left column Text"/>
    <w:basedOn w:val="Normal"/>
    <w:link w:val="LeftcolumnTextChar"/>
    <w:qFormat/>
    <w:rsid w:val="00980B1C"/>
    <w:pPr>
      <w:ind w:right="1985"/>
    </w:pPr>
  </w:style>
  <w:style w:type="paragraph" w:styleId="BodyTextFirstIndent">
    <w:name w:val="Body Text First Indent"/>
    <w:basedOn w:val="BodyText"/>
    <w:link w:val="BodyTextFirstIndentChar"/>
    <w:rsid w:val="00F75AD1"/>
    <w:pPr>
      <w:ind w:firstLine="360"/>
    </w:pPr>
  </w:style>
  <w:style w:type="character" w:customStyle="1" w:styleId="LeftcolumnTextChar">
    <w:name w:val="Left column Text Char"/>
    <w:basedOn w:val="DefaultParagraphFont"/>
    <w:link w:val="LeftcolumnText"/>
    <w:rsid w:val="00980B1C"/>
    <w:rPr>
      <w:rFonts w:ascii="Segoe UI" w:hAnsi="Segoe UI"/>
      <w:color w:val="878787" w:themeColor="text1" w:themeTint="A6"/>
      <w:szCs w:val="24"/>
      <w:lang w:val="es-AR"/>
    </w:rPr>
  </w:style>
  <w:style w:type="character" w:customStyle="1" w:styleId="BodyTextFirstIndentChar">
    <w:name w:val="Body Text First Indent Char"/>
    <w:basedOn w:val="BodyTextChar"/>
    <w:link w:val="BodyTextFirstIndent"/>
    <w:rsid w:val="00F75AD1"/>
    <w:rPr>
      <w:rFonts w:ascii="Segoe UI" w:hAnsi="Segoe UI"/>
      <w:color w:val="878787" w:themeColor="text1" w:themeTint="A6"/>
      <w:sz w:val="18"/>
      <w:szCs w:val="24"/>
      <w:lang w:val="es-AR"/>
    </w:rPr>
  </w:style>
  <w:style w:type="table" w:customStyle="1" w:styleId="TableHexacta">
    <w:name w:val="Table Hexacta"/>
    <w:basedOn w:val="Table"/>
    <w:uiPriority w:val="99"/>
    <w:rsid w:val="0086358E"/>
    <w:tblPr>
      <w:tblCellMar>
        <w:left w:w="28" w:type="dxa"/>
        <w:right w:w="17" w:type="dxa"/>
      </w:tblCellMar>
    </w:tblPr>
    <w:tcPr>
      <w:vAlign w:val="center"/>
    </w:tcPr>
    <w:tblStylePr w:type="firstRow">
      <w:rPr>
        <w:rFonts w:asciiTheme="minorHAnsi" w:hAnsiTheme="minorHAnsi"/>
        <w:b/>
        <w:caps/>
        <w:smallCaps w:val="0"/>
        <w:sz w:val="16"/>
      </w:rPr>
      <w:tblPr/>
      <w:tcPr>
        <w:tc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  <w:tl2br w:val="nil"/>
          <w:tr2bl w:val="nil"/>
        </w:tcBorders>
        <w:shd w:val="clear" w:color="auto" w:fill="F2F2F2" w:themeFill="background1" w:themeFillShade="F2"/>
      </w:tcPr>
    </w:tblStylePr>
    <w:tblStylePr w:type="lastRow">
      <w:rPr>
        <w:rFonts w:asciiTheme="minorHAnsi" w:hAnsiTheme="minorHAnsi"/>
        <w:b/>
        <w:color w:val="F2F2F2" w:themeColor="background1" w:themeShade="F2"/>
        <w:sz w:val="16"/>
      </w:rPr>
    </w:tblStylePr>
    <w:tblStylePr w:type="firstCol">
      <w:rPr>
        <w:rFonts w:asciiTheme="minorHAnsi" w:hAnsiTheme="minorHAnsi"/>
        <w:b/>
        <w:sz w:val="20"/>
      </w:rPr>
      <w:tblPr/>
      <w:tcPr>
        <w:shd w:val="clear" w:color="auto" w:fill="FFFFFF" w:themeFill="background1"/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54EB"/>
    <w:rPr>
      <w:rFonts w:ascii="Courier New" w:hAnsi="Courier New" w:cs="Courier New"/>
      <w:color w:val="363636" w:themeColor="background2" w:themeShade="40"/>
      <w:lang w:val="es-AR"/>
    </w:rPr>
  </w:style>
  <w:style w:type="paragraph" w:styleId="Caption">
    <w:name w:val="caption"/>
    <w:basedOn w:val="Normal"/>
    <w:next w:val="Normal"/>
    <w:unhideWhenUsed/>
    <w:qFormat/>
    <w:rsid w:val="00EE0C70"/>
    <w:pPr>
      <w:spacing w:after="200"/>
    </w:pPr>
    <w:rPr>
      <w:i/>
      <w:iCs/>
      <w:color w:val="1EA89B" w:themeColor="text2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260A3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60A37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60A37"/>
    <w:rPr>
      <w:rFonts w:ascii="Segoe UI" w:hAnsi="Segoe UI"/>
      <w:color w:val="878787" w:themeColor="text1" w:themeTint="A6"/>
      <w:lang w:val="es-AR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60A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60A37"/>
    <w:rPr>
      <w:rFonts w:ascii="Segoe UI" w:hAnsi="Segoe UI"/>
      <w:b/>
      <w:bCs/>
      <w:color w:val="878787" w:themeColor="text1" w:themeTint="A6"/>
      <w:lang w:val="es-AR"/>
    </w:rPr>
  </w:style>
  <w:style w:type="paragraph" w:customStyle="1" w:styleId="Glossary">
    <w:name w:val="Glossary"/>
    <w:basedOn w:val="Normal"/>
    <w:next w:val="Normal"/>
    <w:rsid w:val="00CA2D62"/>
    <w:pPr>
      <w:spacing w:after="240"/>
      <w:ind w:right="1985"/>
      <w:jc w:val="left"/>
    </w:pPr>
    <w:rPr>
      <w:i/>
      <w:sz w:val="18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467E5"/>
    <w:rPr>
      <w:rFonts w:ascii="Segoe UI" w:hAnsi="Segoe UI"/>
      <w:color w:val="878787" w:themeColor="text1" w:themeTint="A6"/>
      <w:szCs w:val="24"/>
      <w:lang w:val="es-AR"/>
    </w:rPr>
  </w:style>
  <w:style w:type="paragraph" w:styleId="TOAHeading">
    <w:name w:val="toa heading"/>
    <w:basedOn w:val="Normal"/>
    <w:next w:val="Normal"/>
    <w:unhideWhenUsed/>
    <w:rsid w:val="00F2180A"/>
    <w:pPr>
      <w:spacing w:before="120"/>
      <w:jc w:val="left"/>
    </w:pPr>
    <w:rPr>
      <w:rFonts w:asciiTheme="minorHAnsi" w:eastAsiaTheme="majorEastAsia" w:hAnsiTheme="minorHAnsi" w:cstheme="majorBidi"/>
      <w:b/>
      <w:bCs/>
      <w:sz w:val="16"/>
    </w:rPr>
  </w:style>
  <w:style w:type="paragraph" w:customStyle="1" w:styleId="Heading4sn">
    <w:name w:val="Heading 4 s/n"/>
    <w:basedOn w:val="Heading4"/>
    <w:uiPriority w:val="99"/>
    <w:qFormat/>
    <w:rsid w:val="00D83128"/>
    <w:pPr>
      <w:numPr>
        <w:ilvl w:val="0"/>
        <w:numId w:val="0"/>
      </w:numPr>
    </w:pPr>
  </w:style>
  <w:style w:type="table" w:customStyle="1" w:styleId="Table">
    <w:name w:val="Table"/>
    <w:basedOn w:val="TableNormal"/>
    <w:uiPriority w:val="99"/>
    <w:rsid w:val="00A23D0F"/>
    <w:pPr>
      <w:spacing w:before="100" w:after="100" w:line="240" w:lineRule="auto"/>
    </w:pPr>
    <w:rPr>
      <w:rFonts w:asciiTheme="minorHAnsi" w:hAnsiTheme="minorHAnsi"/>
      <w:sz w:val="16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rFonts w:asciiTheme="minorHAnsi" w:hAnsiTheme="minorHAnsi"/>
        <w:b/>
        <w:sz w:val="16"/>
      </w:rPr>
      <w:tblPr/>
      <w:tcPr>
        <w:shd w:val="clear" w:color="auto" w:fill="F2F2F2" w:themeFill="background1" w:themeFillShade="F2"/>
      </w:tcPr>
    </w:tblStylePr>
    <w:tblStylePr w:type="lastRow">
      <w:rPr>
        <w:rFonts w:asciiTheme="minorHAnsi" w:hAnsiTheme="minorHAnsi"/>
        <w:b/>
        <w:color w:val="F2F2F2" w:themeColor="background1" w:themeShade="F2"/>
        <w:sz w:val="16"/>
      </w:rPr>
    </w:tblStylePr>
    <w:tblStylePr w:type="firstCol">
      <w:rPr>
        <w:rFonts w:asciiTheme="minorHAnsi" w:hAnsiTheme="minorHAnsi"/>
        <w:b/>
        <w:sz w:val="16"/>
      </w:rPr>
      <w:tblPr/>
      <w:tcPr>
        <w:shd w:val="clear" w:color="auto" w:fill="F2F2F2" w:themeFill="background1" w:themeFillShade="F2"/>
      </w:tcPr>
    </w:tblStylePr>
  </w:style>
  <w:style w:type="character" w:customStyle="1" w:styleId="TitleChar">
    <w:name w:val="Title Char"/>
    <w:basedOn w:val="DefaultParagraphFont"/>
    <w:link w:val="Title"/>
    <w:uiPriority w:val="10"/>
    <w:rsid w:val="009E7E42"/>
    <w:rPr>
      <w:rFonts w:ascii="Segoe UI Light" w:hAnsi="Segoe UI Light"/>
      <w:noProof/>
      <w:spacing w:val="-20"/>
      <w:sz w:val="56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E6A"/>
    <w:pPr>
      <w:numPr>
        <w:ilvl w:val="1"/>
      </w:numPr>
      <w:spacing w:after="160" w:line="259" w:lineRule="auto"/>
      <w:jc w:val="left"/>
      <w:textboxTightWrap w:val="none"/>
    </w:pPr>
    <w:rPr>
      <w:rFonts w:asciiTheme="minorHAnsi" w:eastAsiaTheme="minorEastAsia" w:hAnsiTheme="minorHAnsi"/>
      <w:color w:val="878787" w:themeColor="text1" w:themeTint="A5"/>
      <w:spacing w:val="15"/>
      <w:sz w:val="22"/>
      <w:szCs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C5E6A"/>
    <w:rPr>
      <w:rFonts w:asciiTheme="minorHAnsi" w:eastAsiaTheme="minorEastAsia" w:hAnsiTheme="minorHAnsi"/>
      <w:color w:val="878787" w:themeColor="text1" w:themeTint="A5"/>
      <w:spacing w:val="15"/>
      <w:sz w:val="22"/>
      <w:szCs w:val="22"/>
    </w:rPr>
  </w:style>
  <w:style w:type="paragraph" w:customStyle="1" w:styleId="AbstractFrontpage">
    <w:name w:val="Abstract Frontpage"/>
    <w:basedOn w:val="Normal"/>
    <w:rsid w:val="00EA38A4"/>
    <w:pPr>
      <w:spacing w:before="240"/>
      <w:ind w:left="142"/>
      <w:jc w:val="left"/>
    </w:pPr>
    <w:rPr>
      <w:color w:val="FFFFFF" w:themeColor="background1"/>
      <w:sz w:val="28"/>
      <w:szCs w:val="21"/>
    </w:rPr>
  </w:style>
  <w:style w:type="paragraph" w:styleId="ListBullet">
    <w:name w:val="List Bullet"/>
    <w:basedOn w:val="Normal"/>
    <w:unhideWhenUsed/>
    <w:qFormat/>
    <w:rsid w:val="009C6D22"/>
    <w:pPr>
      <w:numPr>
        <w:numId w:val="12"/>
      </w:numPr>
    </w:pPr>
  </w:style>
  <w:style w:type="paragraph" w:styleId="ListBullet2">
    <w:name w:val="List Bullet 2"/>
    <w:basedOn w:val="Normal"/>
    <w:unhideWhenUsed/>
    <w:rsid w:val="007B2741"/>
    <w:pPr>
      <w:numPr>
        <w:ilvl w:val="1"/>
        <w:numId w:val="12"/>
      </w:numPr>
      <w:spacing w:after="0" w:line="360" w:lineRule="auto"/>
      <w:ind w:left="567" w:firstLine="0"/>
      <w:contextualSpacing/>
      <w:jc w:val="left"/>
    </w:pPr>
  </w:style>
  <w:style w:type="paragraph" w:styleId="ListBullet3">
    <w:name w:val="List Bullet 3"/>
    <w:basedOn w:val="Normal"/>
    <w:unhideWhenUsed/>
    <w:rsid w:val="00463CF3"/>
    <w:pPr>
      <w:numPr>
        <w:ilvl w:val="2"/>
        <w:numId w:val="12"/>
      </w:numPr>
      <w:spacing w:after="0" w:line="360" w:lineRule="auto"/>
      <w:ind w:firstLine="57"/>
      <w:contextualSpacing/>
    </w:pPr>
  </w:style>
  <w:style w:type="numbering" w:customStyle="1" w:styleId="ListBullets">
    <w:name w:val="List Bullets"/>
    <w:uiPriority w:val="99"/>
    <w:rsid w:val="00076E41"/>
    <w:pPr>
      <w:numPr>
        <w:numId w:val="11"/>
      </w:numPr>
    </w:pPr>
  </w:style>
  <w:style w:type="paragraph" w:styleId="ListNumber">
    <w:name w:val="List Number"/>
    <w:basedOn w:val="Normal"/>
    <w:rsid w:val="00612579"/>
    <w:pPr>
      <w:numPr>
        <w:numId w:val="5"/>
      </w:numPr>
      <w:contextualSpacing/>
    </w:pPr>
  </w:style>
  <w:style w:type="paragraph" w:styleId="ListNumber2">
    <w:name w:val="List Number 2"/>
    <w:basedOn w:val="Normal"/>
    <w:unhideWhenUsed/>
    <w:rsid w:val="00612579"/>
    <w:pPr>
      <w:numPr>
        <w:numId w:val="6"/>
      </w:numPr>
      <w:contextualSpacing/>
    </w:pPr>
  </w:style>
  <w:style w:type="paragraph" w:styleId="ListNumber3">
    <w:name w:val="List Number 3"/>
    <w:basedOn w:val="Normal"/>
    <w:unhideWhenUsed/>
    <w:rsid w:val="00612579"/>
    <w:pPr>
      <w:numPr>
        <w:numId w:val="7"/>
      </w:numPr>
      <w:contextualSpacing/>
    </w:pPr>
  </w:style>
  <w:style w:type="numbering" w:customStyle="1" w:styleId="ListBullets0">
    <w:name w:val="ListBullets"/>
    <w:uiPriority w:val="99"/>
    <w:rsid w:val="00947C80"/>
    <w:pPr>
      <w:numPr>
        <w:numId w:val="13"/>
      </w:numPr>
    </w:pPr>
  </w:style>
  <w:style w:type="paragraph" w:styleId="ListBullet4">
    <w:name w:val="List Bullet 4"/>
    <w:basedOn w:val="Normal"/>
    <w:semiHidden/>
    <w:unhideWhenUsed/>
    <w:rsid w:val="00947C80"/>
    <w:pPr>
      <w:ind w:left="1360" w:hanging="340"/>
      <w:contextualSpacing/>
    </w:pPr>
    <w:rPr>
      <w:color w:val="353535" w:themeColor="text1" w:themeShade="BF"/>
    </w:rPr>
  </w:style>
  <w:style w:type="paragraph" w:styleId="ListBullet5">
    <w:name w:val="List Bullet 5"/>
    <w:basedOn w:val="Normal"/>
    <w:semiHidden/>
    <w:unhideWhenUsed/>
    <w:rsid w:val="00947C80"/>
    <w:pPr>
      <w:ind w:left="1700" w:hanging="340"/>
      <w:contextualSpacing/>
    </w:pPr>
    <w:rPr>
      <w:color w:val="353535" w:themeColor="text1" w:themeShade="BF"/>
    </w:rPr>
  </w:style>
  <w:style w:type="character" w:customStyle="1" w:styleId="ListBulletsChar">
    <w:name w:val="List Bullets Char"/>
    <w:basedOn w:val="DefaultParagraphFont"/>
    <w:rsid w:val="00947C80"/>
    <w:rPr>
      <w:rFonts w:ascii="Segoe UI" w:hAnsi="Segoe UI"/>
      <w:color w:val="353535" w:themeColor="text1" w:themeShade="BF"/>
      <w:szCs w:val="24"/>
      <w:lang w:val="es-AR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7B2741"/>
    <w:rPr>
      <w:rFonts w:ascii="Segoe UI" w:hAnsi="Segoe UI"/>
      <w:color w:val="363636" w:themeColor="background2" w:themeShade="40"/>
    </w:rPr>
  </w:style>
  <w:style w:type="table" w:styleId="LightShading-Accent3">
    <w:name w:val="Light Shading Accent 3"/>
    <w:basedOn w:val="TableNormal"/>
    <w:uiPriority w:val="60"/>
    <w:rsid w:val="0053581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TableHaxacta">
    <w:name w:val="Table Haxacta"/>
    <w:basedOn w:val="TableNormal"/>
    <w:uiPriority w:val="99"/>
    <w:rsid w:val="0029580F"/>
    <w:pPr>
      <w:spacing w:before="100" w:after="100"/>
    </w:pPr>
    <w:rPr>
      <w:sz w:val="16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rFonts w:asciiTheme="minorHAnsi" w:hAnsiTheme="minorHAnsi"/>
        <w:b/>
        <w:caps/>
        <w:smallCaps w:val="0"/>
        <w:sz w:val="16"/>
      </w:rPr>
      <w:tblPr/>
      <w:tcPr>
        <w:shd w:val="clear" w:color="auto" w:fill="F2F2F2" w:themeFill="background1" w:themeFillShade="F2"/>
      </w:tcPr>
    </w:tblStylePr>
    <w:tblStylePr w:type="lastRow">
      <w:rPr>
        <w:rFonts w:asciiTheme="minorHAnsi" w:hAnsiTheme="minorHAnsi"/>
        <w:b/>
        <w:color w:val="F2F2F2" w:themeColor="background1" w:themeShade="F2"/>
        <w:sz w:val="16"/>
      </w:rPr>
    </w:tblStylePr>
    <w:tblStylePr w:type="firstCol">
      <w:rPr>
        <w:rFonts w:asciiTheme="minorHAnsi" w:hAnsiTheme="minorHAnsi"/>
        <w:b w:val="0"/>
        <w:sz w:val="16"/>
      </w:rPr>
      <w:tblPr/>
      <w:tcPr>
        <w:shd w:val="clear" w:color="auto" w:fill="FFFFFF" w:themeFill="background1"/>
      </w:tcPr>
    </w:tblStylePr>
  </w:style>
  <w:style w:type="paragraph" w:styleId="Revision">
    <w:name w:val="Revision"/>
    <w:hidden/>
    <w:uiPriority w:val="99"/>
    <w:semiHidden/>
    <w:rsid w:val="00B212C0"/>
    <w:pPr>
      <w:spacing w:after="0" w:line="240" w:lineRule="auto"/>
    </w:pPr>
    <w:rPr>
      <w:rFonts w:ascii="Segoe UI" w:hAnsi="Segoe UI"/>
      <w:color w:val="363636" w:themeColor="background2" w:themeShade="40"/>
      <w:szCs w:val="24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0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0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9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5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2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7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6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4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5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18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6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2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6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15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55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3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21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4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60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69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6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5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3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0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4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1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08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56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8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7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0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17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36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12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5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4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9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6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3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2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64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18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9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01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5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7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gif"/><Relationship Id="rId26" Type="http://schemas.openxmlformats.org/officeDocument/2006/relationships/hyperlink" Target="https://marketplace.visualstudio.com/items?itemName=jchannon.csharpextensions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code.visualstudio.com/docs/?dv=win" TargetMode="External"/><Relationship Id="rId34" Type="http://schemas.openxmlformats.org/officeDocument/2006/relationships/hyperlink" Target="https://developer.mozilla.org/en-US/docs/Web/JavaScript/A_re-introduction_to_JavaScript" TargetMode="External"/><Relationship Id="rId42" Type="http://schemas.openxmlformats.org/officeDocument/2006/relationships/image" Target="media/image13.jp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6.gif"/><Relationship Id="rId29" Type="http://schemas.openxmlformats.org/officeDocument/2006/relationships/hyperlink" Target="https://marketplace.visualstudio.com/items?itemName=liuji-jim.vue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marketplace.visualstudio.com/items?itemName=formulahendry.code-runner" TargetMode="External"/><Relationship Id="rId32" Type="http://schemas.openxmlformats.org/officeDocument/2006/relationships/hyperlink" Target="https://www.microsoft.com/net/learn/in-browser-tutorial/1" TargetMode="External"/><Relationship Id="rId37" Type="http://schemas.openxmlformats.org/officeDocument/2006/relationships/hyperlink" Target="https://vuejs.org/v2/guide/index.html" TargetMode="External"/><Relationship Id="rId40" Type="http://schemas.openxmlformats.org/officeDocument/2006/relationships/image" Target="media/image11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5.jpeg"/><Relationship Id="rId23" Type="http://schemas.openxmlformats.org/officeDocument/2006/relationships/hyperlink" Target="https://marketplace.visualstudio.com/items?itemName=ms-vscode.csharp" TargetMode="External"/><Relationship Id="rId28" Type="http://schemas.openxmlformats.org/officeDocument/2006/relationships/hyperlink" Target="https://marketplace.visualstudio.com/items?itemName=hollowtree.vue-snippets" TargetMode="External"/><Relationship Id="rId36" Type="http://schemas.openxmlformats.org/officeDocument/2006/relationships/hyperlink" Target="http://ccoenraets.github.io/es6-tutorial/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9.png"/><Relationship Id="rId31" Type="http://schemas.openxmlformats.org/officeDocument/2006/relationships/hyperlink" Target="https://www.microsoft.com/net/learn/get-started/windows" TargetMode="External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hyperlink" Target="https://code.visualstudio.com/download" TargetMode="External"/><Relationship Id="rId27" Type="http://schemas.openxmlformats.org/officeDocument/2006/relationships/hyperlink" Target="https://marketplace.visualstudio.com/items?itemName=peakchen90.vue-beautify" TargetMode="External"/><Relationship Id="rId30" Type="http://schemas.openxmlformats.org/officeDocument/2006/relationships/hyperlink" Target="https://marketplace.visualstudio.com/items?itemName=msjsdiag.debugger-for-chrome" TargetMode="External"/><Relationship Id="rId35" Type="http://schemas.openxmlformats.org/officeDocument/2006/relationships/hyperlink" Target="http://eloquentjavascript.net/20_node.html" TargetMode="External"/><Relationship Id="rId43" Type="http://schemas.openxmlformats.org/officeDocument/2006/relationships/footer" Target="foot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7.gif"/><Relationship Id="rId25" Type="http://schemas.openxmlformats.org/officeDocument/2006/relationships/hyperlink" Target="https://marketplace.visualstudio.com/items?itemName=k--kato.docomment" TargetMode="External"/><Relationship Id="rId33" Type="http://schemas.openxmlformats.org/officeDocument/2006/relationships/hyperlink" Target="https://developer.mozilla.org/en-US/docs/Learn/Getting_started_with_the_web/JavaScript_basics" TargetMode="External"/><Relationship Id="rId38" Type="http://schemas.openxmlformats.org/officeDocument/2006/relationships/hyperlink" Target="https://github.com/hexacta/ort-workshop-2017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nodejs.org/en/download/" TargetMode="External"/><Relationship Id="rId4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ittanti\Documents\documentos%20institucionales\doc\tpl_lite_propuestas_2013.dotx" TargetMode="External"/></Relationships>
</file>

<file path=word/theme/theme1.xml><?xml version="1.0" encoding="utf-8"?>
<a:theme xmlns:a="http://schemas.openxmlformats.org/drawingml/2006/main" name="Hexacta">
  <a:themeElements>
    <a:clrScheme name="hexacta 2014">
      <a:dk1>
        <a:srgbClr val="474747"/>
      </a:dk1>
      <a:lt1>
        <a:srgbClr val="FFFFFF"/>
      </a:lt1>
      <a:dk2>
        <a:srgbClr val="1EA89B"/>
      </a:dk2>
      <a:lt2>
        <a:srgbClr val="DADADA"/>
      </a:lt2>
      <a:accent1>
        <a:srgbClr val="1EA89B"/>
      </a:accent1>
      <a:accent2>
        <a:srgbClr val="147269"/>
      </a:accent2>
      <a:accent3>
        <a:srgbClr val="9BBB59"/>
      </a:accent3>
      <a:accent4>
        <a:srgbClr val="BFBFBF"/>
      </a:accent4>
      <a:accent5>
        <a:srgbClr val="474747"/>
      </a:accent5>
      <a:accent6>
        <a:srgbClr val="474747"/>
      </a:accent6>
      <a:hlink>
        <a:srgbClr val="E36C09"/>
      </a:hlink>
      <a:folHlink>
        <a:srgbClr val="E36C09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>12/2017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>
    <_dlc_DocId xmlns="e68b9fa6-0629-4283-9e12-b52b433113a1">S34RJQ4U2HVA-7-27</_dlc_DocId>
    <_dlc_DocIdUrl xmlns="e68b9fa6-0629-4283-9e12-b52b433113a1">
      <Url>https://ventas.hexacta.com/_layouts/15/DocIdRedir.aspx?ID=S34RJQ4U2HVA-7-27</Url>
      <Description>S34RJQ4U2HVA-7-27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4429DF42AD0F4F87DB9035AC4FC162" ma:contentTypeVersion="0" ma:contentTypeDescription="Create a new document." ma:contentTypeScope="" ma:versionID="4dfe3437574cd733fe54feefa26e1e6b">
  <xsd:schema xmlns:xsd="http://www.w3.org/2001/XMLSchema" xmlns:xs="http://www.w3.org/2001/XMLSchema" xmlns:p="http://schemas.microsoft.com/office/2006/metadata/properties" xmlns:ns2="e68b9fa6-0629-4283-9e12-b52b433113a1" targetNamespace="http://schemas.microsoft.com/office/2006/metadata/properties" ma:root="true" ma:fieldsID="2ee6177402a893a8c1b3e854fabf1da9" ns2:_="">
    <xsd:import namespace="e68b9fa6-0629-4283-9e12-b52b433113a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8b9fa6-0629-4283-9e12-b52b433113a1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B2CBB9-5008-4D73-A798-61042986F1C5}">
  <ds:schemaRefs>
    <ds:schemaRef ds:uri="http://schemas.microsoft.com/office/2006/metadata/properties"/>
    <ds:schemaRef ds:uri="e68b9fa6-0629-4283-9e12-b52b433113a1"/>
  </ds:schemaRefs>
</ds:datastoreItem>
</file>

<file path=customXml/itemProps3.xml><?xml version="1.0" encoding="utf-8"?>
<ds:datastoreItem xmlns:ds="http://schemas.openxmlformats.org/officeDocument/2006/customXml" ds:itemID="{1F932EF4-D4BA-4C43-AB65-1A101F41F3CC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2F1C0E86-D7FA-4478-BB76-F74A4A8D26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8b9fa6-0629-4283-9e12-b52b433113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1EDE478-E65F-41C5-B78D-54A33971421F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D8BFAD20-4BE6-4927-81FC-609FAA854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tpl_lite_propuestas_2013.dotx</Template>
  <TotalTime>237</TotalTime>
  <Pages>6</Pages>
  <Words>866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Instalación del ambiente para el Workshop Web</vt:lpstr>
    </vt:vector>
  </TitlesOfParts>
  <Company>Hexacta</Company>
  <LinksUpToDate>false</LinksUpToDate>
  <CharactersWithSpaces>5618</CharactersWithSpaces>
  <SharedDoc>false</SharedDoc>
  <HLinks>
    <vt:vector size="78" baseType="variant">
      <vt:variant>
        <vt:i4>6619237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ee</vt:lpwstr>
      </vt:variant>
      <vt:variant>
        <vt:i4>115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s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_Toc225074051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_Toc225074050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_Toc225074049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_Toc225074048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_Toc225074047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_Toc225074046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_Toc225074045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_Toc225074044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_Toc225074043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_Toc225074042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_Toc225074041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del ambiente para el Workshop Web</dc:title>
  <dc:creator>Luciana Cittanti</dc:creator>
  <cp:lastModifiedBy>Andres Descalzo</cp:lastModifiedBy>
  <cp:revision>20</cp:revision>
  <cp:lastPrinted>2013-09-03T13:37:00Z</cp:lastPrinted>
  <dcterms:created xsi:type="dcterms:W3CDTF">2017-09-11T23:41:00Z</dcterms:created>
  <dcterms:modified xsi:type="dcterms:W3CDTF">2017-12-04T18:48:00Z</dcterms:modified>
  <cp:category>.com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0x010100664429DF42AD0F4F87DB9035AC4FC162</vt:lpwstr>
  </property>
  <property fmtid="{D5CDD505-2E9C-101B-9397-08002B2CF9AE}" pid="3" name="_dlc_DocIdItemGuid">
    <vt:lpwstr>29e855c6-9863-46e0-9a46-48ea5831a879</vt:lpwstr>
  </property>
</Properties>
</file>